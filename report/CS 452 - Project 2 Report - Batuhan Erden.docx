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F14A9C" w14:textId="77777777" w:rsidR="00080C97" w:rsidRDefault="007734BB" w:rsidP="000300AD">
      <w:pPr>
        <w:pStyle w:val="NoSpacing"/>
        <w:jc w:val="center"/>
      </w:pPr>
      <w:r>
        <w:t>Batuhan Erden</w:t>
      </w:r>
    </w:p>
    <w:p w14:paraId="09C83EC2" w14:textId="77777777" w:rsidR="007734BB" w:rsidRDefault="00A00457" w:rsidP="000300AD">
      <w:pPr>
        <w:pStyle w:val="NoSpacing"/>
        <w:jc w:val="center"/>
      </w:pPr>
      <w:hyperlink r:id="rId10" w:history="1">
        <w:r w:rsidR="007734BB">
          <w:rPr>
            <w:rStyle w:val="Hyperlink"/>
          </w:rPr>
          <w:t>batuhan.erden@ozu.edu.tr</w:t>
        </w:r>
      </w:hyperlink>
    </w:p>
    <w:p w14:paraId="621C4428" w14:textId="7C69FCA3" w:rsidR="007734BB" w:rsidRDefault="007734BB" w:rsidP="000300AD">
      <w:pPr>
        <w:pStyle w:val="NoSpacing"/>
        <w:jc w:val="center"/>
      </w:pPr>
      <w:r>
        <w:t xml:space="preserve">CS </w:t>
      </w:r>
      <w:r w:rsidR="00723C40">
        <w:t>452/552</w:t>
      </w:r>
      <w:r w:rsidR="00420345">
        <w:t xml:space="preserve"> – Data Science with Python</w:t>
      </w:r>
    </w:p>
    <w:p w14:paraId="716FAEC2" w14:textId="7BAF425E" w:rsidR="00080C97" w:rsidRDefault="00420345" w:rsidP="000300AD">
      <w:pPr>
        <w:pStyle w:val="NoSpacing"/>
        <w:jc w:val="center"/>
      </w:pPr>
      <w:r>
        <w:t>Project 2</w:t>
      </w:r>
      <w:r w:rsidR="008B23B0">
        <w:t xml:space="preserve"> Report</w:t>
      </w:r>
    </w:p>
    <w:p w14:paraId="2C0CF85F" w14:textId="78EDDDA9" w:rsidR="00396FD4" w:rsidRDefault="000D0C42" w:rsidP="00BC4BD5">
      <w:pPr>
        <w:pStyle w:val="NoSpacing"/>
        <w:jc w:val="center"/>
      </w:pPr>
      <w:r>
        <w:t>14</w:t>
      </w:r>
      <w:r w:rsidR="007734BB">
        <w:t>.12.2017</w:t>
      </w:r>
    </w:p>
    <w:p w14:paraId="585D927B" w14:textId="77777777" w:rsidR="00BC4BD5" w:rsidRDefault="00BC4BD5" w:rsidP="00BC4BD5">
      <w:pPr>
        <w:pStyle w:val="NoSpacing"/>
        <w:jc w:val="center"/>
      </w:pPr>
    </w:p>
    <w:p w14:paraId="3CB80258" w14:textId="18C95CB7" w:rsidR="008D2779" w:rsidRDefault="001C0252" w:rsidP="00BC4BD5">
      <w:pPr>
        <w:pStyle w:val="Title"/>
        <w:rPr>
          <w:b/>
          <w:sz w:val="32"/>
          <w:szCs w:val="32"/>
        </w:rPr>
      </w:pPr>
      <w:r>
        <w:rPr>
          <w:b/>
          <w:sz w:val="32"/>
          <w:szCs w:val="32"/>
        </w:rPr>
        <w:t>Sentiment Analysis Tool for Tweets</w:t>
      </w:r>
    </w:p>
    <w:p w14:paraId="554C8B76" w14:textId="77777777" w:rsidR="00790DCE" w:rsidRPr="00790DCE" w:rsidRDefault="00790DCE" w:rsidP="00790DCE"/>
    <w:p w14:paraId="0DBA07F3" w14:textId="77777777" w:rsidR="00E5041E" w:rsidRPr="009F620E" w:rsidRDefault="00FF2D0D" w:rsidP="00430878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 w:rsidRPr="009F620E">
        <w:rPr>
          <w:b/>
          <w:sz w:val="32"/>
          <w:szCs w:val="32"/>
        </w:rPr>
        <w:t>Introduction</w:t>
      </w:r>
    </w:p>
    <w:p w14:paraId="278988A3" w14:textId="2ED83CAB" w:rsidR="00F04C6D" w:rsidRDefault="006743DF" w:rsidP="000745CB">
      <w:pPr>
        <w:spacing w:line="276" w:lineRule="auto"/>
        <w:ind w:firstLine="0"/>
        <w:jc w:val="both"/>
      </w:pPr>
      <w:r>
        <w:t>This</w:t>
      </w:r>
      <w:r w:rsidR="00C35D92">
        <w:t xml:space="preserve"> </w:t>
      </w:r>
      <w:r>
        <w:t xml:space="preserve">is a </w:t>
      </w:r>
      <w:r w:rsidR="00C35D92">
        <w:t xml:space="preserve">tool that reads </w:t>
      </w:r>
      <w:r w:rsidR="00815060">
        <w:t xml:space="preserve">tweets </w:t>
      </w:r>
      <w:r w:rsidR="00CA1C9F">
        <w:t xml:space="preserve">and sentiments </w:t>
      </w:r>
      <w:r w:rsidR="00C35D92">
        <w:t>from a .csv</w:t>
      </w:r>
      <w:r w:rsidR="00237026">
        <w:t xml:space="preserve"> (Excel)</w:t>
      </w:r>
      <w:r w:rsidR="00C35D92">
        <w:t xml:space="preserve"> file</w:t>
      </w:r>
      <w:r w:rsidR="00EC700C">
        <w:t xml:space="preserve"> and </w:t>
      </w:r>
      <w:r w:rsidR="00EB5700">
        <w:t>trains a model using these tweets.</w:t>
      </w:r>
      <w:r w:rsidR="00225A16">
        <w:t xml:space="preserve"> </w:t>
      </w:r>
      <w:r w:rsidR="00D946F2">
        <w:t>After I read these tweets, I store</w:t>
      </w:r>
      <w:r w:rsidR="00600D6A">
        <w:t>d</w:t>
      </w:r>
      <w:r w:rsidR="00D946F2">
        <w:t xml:space="preserve"> them in my own </w:t>
      </w:r>
      <w:r w:rsidR="009B36E9">
        <w:t xml:space="preserve">data structure. </w:t>
      </w:r>
      <w:r w:rsidR="00672F9D">
        <w:t>Since the data had</w:t>
      </w:r>
      <w:r w:rsidR="002B650C">
        <w:t xml:space="preserve"> too many</w:t>
      </w:r>
      <w:r w:rsidR="00ED48A5">
        <w:t xml:space="preserve"> </w:t>
      </w:r>
      <w:r w:rsidR="00742057">
        <w:t>hash tags</w:t>
      </w:r>
      <w:r w:rsidR="00ED48A5">
        <w:t xml:space="preserve"> and links in it, </w:t>
      </w:r>
      <w:r w:rsidR="007D063A">
        <w:t xml:space="preserve">I </w:t>
      </w:r>
      <w:r w:rsidR="00094122">
        <w:t xml:space="preserve">have </w:t>
      </w:r>
      <w:r w:rsidR="007D063A">
        <w:t>also clean</w:t>
      </w:r>
      <w:r w:rsidR="00094122">
        <w:t>ed</w:t>
      </w:r>
      <w:r w:rsidR="007D063A">
        <w:t xml:space="preserve"> these from the tweet to have a better performance.</w:t>
      </w:r>
      <w:r w:rsidR="006D6BCE">
        <w:t xml:space="preserve"> I </w:t>
      </w:r>
      <w:r w:rsidR="000E7AF7">
        <w:t>had</w:t>
      </w:r>
      <w:r w:rsidR="006D6BCE">
        <w:t xml:space="preserve"> 2 numpy arrays; </w:t>
      </w:r>
      <w:r w:rsidR="006D6BCE" w:rsidRPr="006C1138">
        <w:rPr>
          <w:b/>
        </w:rPr>
        <w:t>X</w:t>
      </w:r>
      <w:r w:rsidR="006D6BCE">
        <w:t xml:space="preserve"> and </w:t>
      </w:r>
      <w:r w:rsidR="006D6BCE" w:rsidRPr="006C1138">
        <w:rPr>
          <w:b/>
        </w:rPr>
        <w:t>y</w:t>
      </w:r>
      <w:r w:rsidR="006D6BCE">
        <w:t>.</w:t>
      </w:r>
      <w:r w:rsidR="004200AC">
        <w:t xml:space="preserve"> </w:t>
      </w:r>
      <w:r w:rsidR="004200AC" w:rsidRPr="006C1138">
        <w:rPr>
          <w:b/>
        </w:rPr>
        <w:t>X</w:t>
      </w:r>
      <w:r w:rsidR="004200AC">
        <w:t xml:space="preserve"> </w:t>
      </w:r>
      <w:bookmarkStart w:id="0" w:name="_GoBack"/>
      <w:bookmarkEnd w:id="0"/>
      <w:r w:rsidR="004200AC">
        <w:t>was</w:t>
      </w:r>
      <w:r w:rsidR="006D6BCE">
        <w:t xml:space="preserve"> the tweets and they </w:t>
      </w:r>
      <w:r w:rsidR="004200AC">
        <w:t>were</w:t>
      </w:r>
      <w:r w:rsidR="006D6BCE">
        <w:t xml:space="preserve"> vectorized since tweets </w:t>
      </w:r>
      <w:r w:rsidR="00E1344B">
        <w:t>are</w:t>
      </w:r>
      <w:r w:rsidR="006D6BCE">
        <w:t xml:space="preserve"> bunch of </w:t>
      </w:r>
      <w:r w:rsidR="00035957">
        <w:t>strings</w:t>
      </w:r>
      <w:r w:rsidR="00152AB7">
        <w:t xml:space="preserve"> </w:t>
      </w:r>
      <w:r w:rsidR="00152AB7" w:rsidRPr="006C1138">
        <w:t>and</w:t>
      </w:r>
      <w:r w:rsidR="00152AB7">
        <w:t xml:space="preserve"> </w:t>
      </w:r>
      <w:r w:rsidR="00152AB7" w:rsidRPr="006C1138">
        <w:rPr>
          <w:b/>
        </w:rPr>
        <w:t>y</w:t>
      </w:r>
      <w:r w:rsidR="00152AB7">
        <w:t xml:space="preserve"> </w:t>
      </w:r>
      <w:r w:rsidR="00191B90">
        <w:t>was</w:t>
      </w:r>
      <w:r w:rsidR="006D6BCE">
        <w:t xml:space="preserve"> the sentiments.</w:t>
      </w:r>
      <w:r w:rsidR="00640C68">
        <w:t xml:space="preserve"> </w:t>
      </w:r>
      <w:r w:rsidR="003145B5">
        <w:t xml:space="preserve">There are 4 sentiments categories: </w:t>
      </w:r>
      <w:r w:rsidR="003145B5" w:rsidRPr="000E52AE">
        <w:rPr>
          <w:i/>
        </w:rPr>
        <w:t>Positive</w:t>
      </w:r>
      <w:r w:rsidR="003145B5">
        <w:t xml:space="preserve">, </w:t>
      </w:r>
      <w:r w:rsidR="003145B5" w:rsidRPr="000E52AE">
        <w:rPr>
          <w:i/>
        </w:rPr>
        <w:t>Negative</w:t>
      </w:r>
      <w:r w:rsidR="003145B5">
        <w:t xml:space="preserve">, </w:t>
      </w:r>
      <w:r w:rsidR="003145B5" w:rsidRPr="000E52AE">
        <w:rPr>
          <w:i/>
        </w:rPr>
        <w:t>Neutral</w:t>
      </w:r>
      <w:r w:rsidR="003145B5">
        <w:t xml:space="preserve"> and </w:t>
      </w:r>
      <w:r w:rsidR="003145B5" w:rsidRPr="000E52AE">
        <w:rPr>
          <w:i/>
        </w:rPr>
        <w:t>Irrelevant</w:t>
      </w:r>
      <w:r w:rsidR="003145B5">
        <w:t xml:space="preserve">. </w:t>
      </w:r>
      <w:r w:rsidR="003D258A">
        <w:t xml:space="preserve">The </w:t>
      </w:r>
      <w:r w:rsidR="003D258A" w:rsidRPr="006C1138">
        <w:rPr>
          <w:b/>
        </w:rPr>
        <w:t>X</w:t>
      </w:r>
      <w:r w:rsidR="003D258A">
        <w:t xml:space="preserve"> was</w:t>
      </w:r>
      <w:r w:rsidR="00040711">
        <w:t xml:space="preserve"> ba</w:t>
      </w:r>
      <w:r w:rsidR="006D35F0">
        <w:t xml:space="preserve">sically the input while the </w:t>
      </w:r>
      <w:r w:rsidR="006D35F0" w:rsidRPr="006C1138">
        <w:rPr>
          <w:b/>
        </w:rPr>
        <w:t>y</w:t>
      </w:r>
      <w:r w:rsidR="006D35F0">
        <w:t xml:space="preserve"> was</w:t>
      </w:r>
      <w:r w:rsidR="00040711">
        <w:t xml:space="preserve"> basically the output. </w:t>
      </w:r>
      <w:r w:rsidR="0052450A">
        <w:t xml:space="preserve">To successfully test the classifiers, </w:t>
      </w:r>
      <w:r w:rsidR="00094122">
        <w:t xml:space="preserve">I made use of the </w:t>
      </w:r>
      <w:r w:rsidR="00094122" w:rsidRPr="00FC6150">
        <w:rPr>
          <w:i/>
        </w:rPr>
        <w:t>10</w:t>
      </w:r>
      <w:r w:rsidR="00827BEF" w:rsidRPr="00FC6150">
        <w:rPr>
          <w:i/>
        </w:rPr>
        <w:t>-Fold Cross Validation</w:t>
      </w:r>
      <w:r w:rsidR="00827BEF">
        <w:t xml:space="preserve"> which means that train data is </w:t>
      </w:r>
      <w:r w:rsidR="0003167A" w:rsidRPr="00FC6150">
        <w:rPr>
          <w:i/>
        </w:rPr>
        <w:t>randomly chosen 90% of the data</w:t>
      </w:r>
      <w:r w:rsidR="0003167A">
        <w:t xml:space="preserve"> and test data is r</w:t>
      </w:r>
      <w:r w:rsidR="0003167A" w:rsidRPr="00FC6150">
        <w:rPr>
          <w:i/>
        </w:rPr>
        <w:t>andomly chosen 10% of the data</w:t>
      </w:r>
      <w:r w:rsidR="00246C78">
        <w:t>.</w:t>
      </w:r>
      <w:r w:rsidR="00CA2FF2">
        <w:t xml:space="preserve"> It also means that testing the model part is repeated 10 times.</w:t>
      </w:r>
      <w:r w:rsidR="003F47D1">
        <w:t xml:space="preserve"> I have implemented 5 different classifiers </w:t>
      </w:r>
      <w:r w:rsidR="004E7E19">
        <w:t xml:space="preserve">from </w:t>
      </w:r>
      <w:r w:rsidR="004E7E19" w:rsidRPr="00B90BE2">
        <w:rPr>
          <w:b/>
        </w:rPr>
        <w:t>scikit-learn</w:t>
      </w:r>
      <w:r w:rsidR="004E7E19">
        <w:t xml:space="preserve"> library </w:t>
      </w:r>
      <w:r w:rsidR="00513FDC">
        <w:t>and sorted them with respect to their performances</w:t>
      </w:r>
      <w:r w:rsidR="00212F6C">
        <w:t xml:space="preserve">. These classifiers are: </w:t>
      </w:r>
      <w:r w:rsidR="00D37230" w:rsidRPr="00C77F86">
        <w:rPr>
          <w:i/>
        </w:rPr>
        <w:t>LinearSVC</w:t>
      </w:r>
      <w:r w:rsidR="00D37230" w:rsidRPr="00D37230">
        <w:t xml:space="preserve">, </w:t>
      </w:r>
      <w:r w:rsidR="00D37230" w:rsidRPr="00C77F86">
        <w:rPr>
          <w:i/>
        </w:rPr>
        <w:t>MLPClassifier</w:t>
      </w:r>
      <w:r w:rsidR="00D37230" w:rsidRPr="00D37230">
        <w:t xml:space="preserve">, </w:t>
      </w:r>
      <w:r w:rsidR="00D37230" w:rsidRPr="00C77F86">
        <w:rPr>
          <w:i/>
        </w:rPr>
        <w:t>MultinomialNB</w:t>
      </w:r>
      <w:r w:rsidR="00D37230" w:rsidRPr="00D37230">
        <w:t xml:space="preserve">, </w:t>
      </w:r>
      <w:r w:rsidR="00D37230" w:rsidRPr="00C77F86">
        <w:rPr>
          <w:i/>
        </w:rPr>
        <w:t>BernoulliNB</w:t>
      </w:r>
      <w:r w:rsidR="00D37230" w:rsidRPr="00D37230">
        <w:t xml:space="preserve"> and </w:t>
      </w:r>
      <w:r w:rsidR="00D37230" w:rsidRPr="00C77F86">
        <w:rPr>
          <w:i/>
        </w:rPr>
        <w:t>SVC</w:t>
      </w:r>
      <w:r w:rsidR="00E4799A">
        <w:rPr>
          <w:i/>
        </w:rPr>
        <w:t>.</w:t>
      </w:r>
    </w:p>
    <w:p w14:paraId="389C34E1" w14:textId="77777777" w:rsidR="000745CB" w:rsidRDefault="000745CB" w:rsidP="000745CB">
      <w:pPr>
        <w:spacing w:line="276" w:lineRule="auto"/>
        <w:ind w:firstLine="0"/>
        <w:jc w:val="both"/>
      </w:pPr>
    </w:p>
    <w:p w14:paraId="64C4F337" w14:textId="32653E8D" w:rsidR="004D0CF7" w:rsidRDefault="0002445A" w:rsidP="00365939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Excel </w:t>
      </w:r>
      <w:r w:rsidR="00CF5954">
        <w:rPr>
          <w:b/>
          <w:sz w:val="32"/>
          <w:szCs w:val="32"/>
        </w:rPr>
        <w:t>Data</w:t>
      </w:r>
      <w:r w:rsidR="000823FF">
        <w:rPr>
          <w:b/>
          <w:sz w:val="32"/>
          <w:szCs w:val="32"/>
        </w:rPr>
        <w:t xml:space="preserve"> (Tweets)</w:t>
      </w:r>
    </w:p>
    <w:p w14:paraId="03753DE2" w14:textId="5414B6D4" w:rsidR="00972FED" w:rsidRDefault="00FC2CF0" w:rsidP="00FB7356">
      <w:pPr>
        <w:spacing w:line="276" w:lineRule="auto"/>
        <w:ind w:firstLine="0"/>
        <w:jc w:val="both"/>
        <w:rPr>
          <w:b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EBBEDD" wp14:editId="1BB6729E">
                <wp:simplePos x="0" y="0"/>
                <wp:positionH relativeFrom="column">
                  <wp:posOffset>0</wp:posOffset>
                </wp:positionH>
                <wp:positionV relativeFrom="paragraph">
                  <wp:posOffset>1812290</wp:posOffset>
                </wp:positionV>
                <wp:extent cx="5930900" cy="287655"/>
                <wp:effectExtent l="0" t="0" r="1270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6CD43" w14:textId="02BC0513" w:rsidR="0041460C" w:rsidRPr="00972FED" w:rsidRDefault="0041460C" w:rsidP="00972FED">
                            <w:pPr>
                              <w:pStyle w:val="Caption"/>
                              <w:jc w:val="center"/>
                              <w:rPr>
                                <w:color w:val="7F7F7F" w:themeColor="text1" w:themeTint="80"/>
                              </w:rPr>
                            </w:pPr>
                            <w:r w:rsidRPr="00972FED">
                              <w:rPr>
                                <w:color w:val="7F7F7F" w:themeColor="text1" w:themeTint="80"/>
                              </w:rPr>
                              <w:t xml:space="preserve">Figure </w:t>
                            </w:r>
                            <w:r w:rsidRPr="00972FED">
                              <w:rPr>
                                <w:color w:val="7F7F7F" w:themeColor="text1" w:themeTint="80"/>
                              </w:rPr>
                              <w:fldChar w:fldCharType="begin"/>
                            </w:r>
                            <w:r w:rsidRPr="00972FED">
                              <w:rPr>
                                <w:color w:val="7F7F7F" w:themeColor="text1" w:themeTint="80"/>
                              </w:rPr>
                              <w:instrText xml:space="preserve"> SEQ Figure \* ARABIC </w:instrText>
                            </w:r>
                            <w:r w:rsidRPr="00972FED">
                              <w:rPr>
                                <w:color w:val="7F7F7F" w:themeColor="text1" w:themeTint="80"/>
                              </w:rPr>
                              <w:fldChar w:fldCharType="separate"/>
                            </w:r>
                            <w:r w:rsidR="00A00457">
                              <w:rPr>
                                <w:noProof/>
                                <w:color w:val="7F7F7F" w:themeColor="text1" w:themeTint="80"/>
                              </w:rPr>
                              <w:t>1</w:t>
                            </w:r>
                            <w:r w:rsidRPr="00972FED">
                              <w:rPr>
                                <w:color w:val="7F7F7F" w:themeColor="text1" w:themeTint="80"/>
                              </w:rPr>
                              <w:fldChar w:fldCharType="end"/>
                            </w:r>
                            <w:r w:rsidRPr="00972FED">
                              <w:rPr>
                                <w:color w:val="7F7F7F" w:themeColor="text1" w:themeTint="80"/>
                              </w:rPr>
                              <w:t>: Excel Data (Tweets)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142.7pt;width:467pt;height:2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" stroked="f">
                <v:textbox style="mso-fit-shape-to-text:t" inset="0,0,0,0">
                  <w:txbxContent>
                    <w:p w14:paraId="1106CD43" w14:textId="02BC0513" w:rsidR="0041460C" w:rsidRPr="00972FED" w:rsidRDefault="0041460C" w:rsidP="00972FED">
                      <w:pPr>
                        <w:pStyle w:val="Caption"/>
                        <w:jc w:val="center"/>
                        <w:rPr>
                          <w:color w:val="7F7F7F" w:themeColor="text1" w:themeTint="80"/>
                        </w:rPr>
                      </w:pPr>
                      <w:r w:rsidRPr="00972FED">
                        <w:rPr>
                          <w:color w:val="7F7F7F" w:themeColor="text1" w:themeTint="80"/>
                        </w:rPr>
                        <w:t xml:space="preserve">Figure </w:t>
                      </w:r>
                      <w:r w:rsidRPr="00972FED">
                        <w:rPr>
                          <w:color w:val="7F7F7F" w:themeColor="text1" w:themeTint="80"/>
                        </w:rPr>
                        <w:fldChar w:fldCharType="begin"/>
                      </w:r>
                      <w:r w:rsidRPr="00972FED">
                        <w:rPr>
                          <w:color w:val="7F7F7F" w:themeColor="text1" w:themeTint="80"/>
                        </w:rPr>
                        <w:instrText xml:space="preserve"> SEQ Figure \* ARABIC </w:instrText>
                      </w:r>
                      <w:r w:rsidRPr="00972FED">
                        <w:rPr>
                          <w:color w:val="7F7F7F" w:themeColor="text1" w:themeTint="80"/>
                        </w:rPr>
                        <w:fldChar w:fldCharType="separate"/>
                      </w:r>
                      <w:r w:rsidR="00A00457">
                        <w:rPr>
                          <w:noProof/>
                          <w:color w:val="7F7F7F" w:themeColor="text1" w:themeTint="80"/>
                        </w:rPr>
                        <w:t>1</w:t>
                      </w:r>
                      <w:r w:rsidRPr="00972FED">
                        <w:rPr>
                          <w:color w:val="7F7F7F" w:themeColor="text1" w:themeTint="80"/>
                        </w:rPr>
                        <w:fldChar w:fldCharType="end"/>
                      </w:r>
                      <w:r w:rsidRPr="00972FED">
                        <w:rPr>
                          <w:color w:val="7F7F7F" w:themeColor="text1" w:themeTint="80"/>
                        </w:rPr>
                        <w:t>: Excel Data (Tweets)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7356">
        <w:rPr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99200" behindDoc="0" locked="0" layoutInCell="1" allowOverlap="1" wp14:anchorId="672B5714" wp14:editId="1D853E5F">
            <wp:simplePos x="0" y="0"/>
            <wp:positionH relativeFrom="column">
              <wp:posOffset>0</wp:posOffset>
            </wp:positionH>
            <wp:positionV relativeFrom="paragraph">
              <wp:posOffset>904240</wp:posOffset>
            </wp:positionV>
            <wp:extent cx="5930900" cy="850900"/>
            <wp:effectExtent l="0" t="0" r="12700" b="12700"/>
            <wp:wrapSquare wrapText="bothSides"/>
            <wp:docPr id="7" name="Picture 7" descr="Macintosh HD:Users:batuhan:Desktop:Screen Shot 2017-12-14 at 21.4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atuhan:Desktop:Screen Shot 2017-12-14 at 21.49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54D">
        <w:t xml:space="preserve">As can be seen in the </w:t>
      </w:r>
      <w:r w:rsidR="00E9354D" w:rsidRPr="001110E1">
        <w:rPr>
          <w:i/>
        </w:rPr>
        <w:t>Figure 1</w:t>
      </w:r>
      <w:r w:rsidR="00DE2A28">
        <w:t>, the rows in the excel data is like this.</w:t>
      </w:r>
      <w:r w:rsidR="00882EDE">
        <w:t xml:space="preserve"> I only use Sentiment and TweetText columns.</w:t>
      </w:r>
      <w:r w:rsidR="001C3712">
        <w:t xml:space="preserve"> </w:t>
      </w:r>
      <w:r w:rsidR="009055E8">
        <w:t xml:space="preserve">In the data, </w:t>
      </w:r>
      <w:r w:rsidR="001D6619">
        <w:t xml:space="preserve">there are 5113 rows. </w:t>
      </w:r>
      <w:r w:rsidR="0042374D">
        <w:t xml:space="preserve">As described in the introduction, there are 4 sentiments categories: </w:t>
      </w:r>
      <w:r w:rsidR="0042374D" w:rsidRPr="000E52AE">
        <w:rPr>
          <w:i/>
        </w:rPr>
        <w:t>Positive</w:t>
      </w:r>
      <w:r w:rsidR="0042374D">
        <w:t xml:space="preserve">, </w:t>
      </w:r>
      <w:r w:rsidR="0042374D" w:rsidRPr="000E52AE">
        <w:rPr>
          <w:i/>
        </w:rPr>
        <w:t>Negative</w:t>
      </w:r>
      <w:r w:rsidR="0042374D">
        <w:t xml:space="preserve">, </w:t>
      </w:r>
      <w:r w:rsidR="0042374D" w:rsidRPr="000E52AE">
        <w:rPr>
          <w:i/>
        </w:rPr>
        <w:t>Neutral</w:t>
      </w:r>
      <w:r w:rsidR="0042374D">
        <w:t xml:space="preserve"> and </w:t>
      </w:r>
      <w:r w:rsidR="0042374D" w:rsidRPr="000E52AE">
        <w:rPr>
          <w:i/>
        </w:rPr>
        <w:t>Irrelevant</w:t>
      </w:r>
      <w:r w:rsidR="0042374D">
        <w:t>.</w:t>
      </w:r>
    </w:p>
    <w:p w14:paraId="11CF2633" w14:textId="77777777" w:rsidR="00FB7356" w:rsidRDefault="00FB7356" w:rsidP="00FB7356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13F16680" w14:textId="2FE7E748" w:rsidR="00E273D7" w:rsidRDefault="00E273D7" w:rsidP="00E273D7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Pre-processing the data</w:t>
      </w:r>
    </w:p>
    <w:p w14:paraId="4157E267" w14:textId="77676A5B" w:rsidR="00FC2CF0" w:rsidRDefault="007805B4" w:rsidP="00FB7356">
      <w:pPr>
        <w:spacing w:line="276" w:lineRule="auto"/>
        <w:ind w:firstLine="0"/>
        <w:jc w:val="both"/>
        <w:rPr>
          <w:sz w:val="32"/>
          <w:szCs w:val="32"/>
        </w:rPr>
      </w:pPr>
      <w:r>
        <w:t xml:space="preserve">My first way of approaching to this data was checking the character variation in the tweets. I realized that there </w:t>
      </w:r>
      <w:r w:rsidR="00AE6BE2">
        <w:t>were</w:t>
      </w:r>
      <w:r>
        <w:t xml:space="preserve"> too many hash tags and </w:t>
      </w:r>
      <w:r w:rsidR="00C07751">
        <w:t>links, which</w:t>
      </w:r>
      <w:r w:rsidR="00F911EB">
        <w:t xml:space="preserve"> I thought</w:t>
      </w:r>
      <w:r>
        <w:t xml:space="preserve"> </w:t>
      </w:r>
      <w:r w:rsidR="003E6FD6">
        <w:t>that they might</w:t>
      </w:r>
      <w:r>
        <w:t xml:space="preserve"> decrease the performance.</w:t>
      </w:r>
      <w:r w:rsidR="0088101F">
        <w:t xml:space="preserve"> After doing some experiments, my thesis on this seemed correct and cleaning the data actually improved </w:t>
      </w:r>
      <w:r w:rsidR="00453B51">
        <w:t xml:space="preserve">my </w:t>
      </w:r>
      <w:r w:rsidR="0088101F">
        <w:t>classifiers’ performances.</w:t>
      </w:r>
      <w:r w:rsidR="00C8776A">
        <w:t xml:space="preserve"> </w:t>
      </w:r>
      <w:r w:rsidR="001B11A7">
        <w:t>I performed the cleansing operation by just simply removing characters like</w:t>
      </w:r>
      <w:r w:rsidR="003C0272">
        <w:t xml:space="preserve"> </w:t>
      </w:r>
      <w:r w:rsidR="00ED54BB" w:rsidRPr="00ED54BB">
        <w:rPr>
          <w:b/>
        </w:rPr>
        <w:t>‘</w:t>
      </w:r>
      <w:r w:rsidR="003C0272" w:rsidRPr="00ED54BB">
        <w:rPr>
          <w:b/>
        </w:rPr>
        <w:t>@</w:t>
      </w:r>
      <w:r w:rsidR="00ED54BB" w:rsidRPr="00ED54BB">
        <w:rPr>
          <w:b/>
        </w:rPr>
        <w:t>’</w:t>
      </w:r>
      <w:r w:rsidR="003C0272">
        <w:t xml:space="preserve"> and </w:t>
      </w:r>
      <w:r w:rsidR="00ED54BB" w:rsidRPr="00ED54BB">
        <w:rPr>
          <w:b/>
        </w:rPr>
        <w:t>‘</w:t>
      </w:r>
      <w:r w:rsidR="003C0272" w:rsidRPr="00ED54BB">
        <w:rPr>
          <w:b/>
        </w:rPr>
        <w:t>#</w:t>
      </w:r>
      <w:r w:rsidR="00ED54BB" w:rsidRPr="00ED54BB">
        <w:rPr>
          <w:b/>
        </w:rPr>
        <w:t>’</w:t>
      </w:r>
      <w:r w:rsidR="00A87791">
        <w:rPr>
          <w:b/>
        </w:rPr>
        <w:t xml:space="preserve"> </w:t>
      </w:r>
      <w:r w:rsidR="00A87791">
        <w:t>if they appeared as the first element of the words</w:t>
      </w:r>
      <w:r w:rsidR="00E5690F">
        <w:t>.</w:t>
      </w:r>
      <w:r w:rsidR="00ED54BB">
        <w:t xml:space="preserve"> Besides, I omitted the words if their length were smaller than or equal to 1 and if they contained </w:t>
      </w:r>
      <w:r w:rsidR="00ED54BB" w:rsidRPr="00ED54BB">
        <w:rPr>
          <w:b/>
        </w:rPr>
        <w:t>“http://”</w:t>
      </w:r>
      <w:r w:rsidR="00ED54BB">
        <w:t>.</w:t>
      </w:r>
      <w:r w:rsidR="00FA6DB4">
        <w:t xml:space="preserve"> Removing links from the tweets resulted me the best gain</w:t>
      </w:r>
      <w:r w:rsidR="003273DA">
        <w:t xml:space="preserve"> in terms of performance.</w:t>
      </w:r>
    </w:p>
    <w:p w14:paraId="5568141A" w14:textId="77777777" w:rsidR="006939AA" w:rsidRPr="006939AA" w:rsidRDefault="006939AA" w:rsidP="00FB7356">
      <w:pPr>
        <w:spacing w:line="276" w:lineRule="auto"/>
        <w:ind w:firstLine="0"/>
        <w:jc w:val="both"/>
        <w:rPr>
          <w:sz w:val="32"/>
          <w:szCs w:val="32"/>
        </w:rPr>
      </w:pPr>
    </w:p>
    <w:p w14:paraId="59EA1887" w14:textId="64E8794C" w:rsidR="00CF5954" w:rsidRPr="00CF5954" w:rsidRDefault="00CF5954" w:rsidP="00365939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Preparing the dataset</w:t>
      </w:r>
    </w:p>
    <w:p w14:paraId="79C41857" w14:textId="5BC1E216" w:rsidR="00590BC5" w:rsidRPr="009D5406" w:rsidRDefault="004A31D9" w:rsidP="00590BC5">
      <w:pPr>
        <w:spacing w:line="276" w:lineRule="auto"/>
        <w:ind w:firstLine="0"/>
        <w:jc w:val="both"/>
      </w:pPr>
      <w:r>
        <w:t xml:space="preserve">As mentioned above, </w:t>
      </w:r>
      <w:r w:rsidR="00B20606">
        <w:t xml:space="preserve">I </w:t>
      </w:r>
      <w:r w:rsidR="00AF0E88">
        <w:t>had</w:t>
      </w:r>
      <w:r w:rsidR="00B20606">
        <w:t xml:space="preserve"> 2 numpy arrays; </w:t>
      </w:r>
      <w:r w:rsidR="00B20606" w:rsidRPr="005638EE">
        <w:rPr>
          <w:b/>
        </w:rPr>
        <w:t>X</w:t>
      </w:r>
      <w:r w:rsidR="00B20606">
        <w:t xml:space="preserve"> </w:t>
      </w:r>
      <w:r w:rsidR="00526FC7">
        <w:t xml:space="preserve">which </w:t>
      </w:r>
      <w:r w:rsidR="00BC5AC6">
        <w:t>were</w:t>
      </w:r>
      <w:r w:rsidR="00526FC7">
        <w:t xml:space="preserve"> the tweets </w:t>
      </w:r>
      <w:r w:rsidR="00B20606">
        <w:t xml:space="preserve">and </w:t>
      </w:r>
      <w:r w:rsidR="00526FC7" w:rsidRPr="005638EE">
        <w:rPr>
          <w:b/>
        </w:rPr>
        <w:t>y</w:t>
      </w:r>
      <w:r w:rsidR="00526FC7">
        <w:t xml:space="preserve"> which </w:t>
      </w:r>
      <w:r w:rsidR="00BC5AC6">
        <w:t>were</w:t>
      </w:r>
      <w:r w:rsidR="00526FC7">
        <w:t xml:space="preserve"> the sentiments</w:t>
      </w:r>
      <w:r w:rsidR="005638EE">
        <w:t>.</w:t>
      </w:r>
      <w:r w:rsidR="00EC7376">
        <w:t xml:space="preserve"> Since my</w:t>
      </w:r>
      <w:r w:rsidR="00D57E97">
        <w:t xml:space="preserve"> input array must have consisted of floats not strings, </w:t>
      </w:r>
      <w:r w:rsidR="005D04B0">
        <w:t xml:space="preserve">I have used </w:t>
      </w:r>
      <w:r w:rsidR="00012395" w:rsidRPr="00680EDE">
        <w:rPr>
          <w:b/>
        </w:rPr>
        <w:t>TfidfVectorizer</w:t>
      </w:r>
      <w:r w:rsidR="00012395">
        <w:t xml:space="preserve"> </w:t>
      </w:r>
      <w:r w:rsidR="008D49BF">
        <w:t>to vectorize the tweets into a sparse 2D matrix suitable for feeding into a classifier.</w:t>
      </w:r>
      <w:r w:rsidR="00590BC5">
        <w:t xml:space="preserve"> For example, the string “</w:t>
      </w:r>
      <w:r w:rsidR="00590BC5" w:rsidRPr="00590BC5">
        <w:rPr>
          <w:i/>
        </w:rPr>
        <w:t>Now all Apple has to do is get swipe on the iphone and it will be crack. Iphone that is</w:t>
      </w:r>
      <w:r w:rsidR="00151775">
        <w:t xml:space="preserve">” was converted into an array that can be seen in the </w:t>
      </w:r>
      <w:r w:rsidR="00151775" w:rsidRPr="00151775">
        <w:rPr>
          <w:i/>
        </w:rPr>
        <w:t xml:space="preserve">Figure </w:t>
      </w:r>
      <w:r w:rsidR="00E9354D">
        <w:rPr>
          <w:i/>
        </w:rPr>
        <w:t>2</w:t>
      </w:r>
      <w:r w:rsidR="00151775">
        <w:t>.</w:t>
      </w:r>
      <w:r w:rsidR="009D5406">
        <w:t xml:space="preserve"> In addition, the shape of the </w:t>
      </w:r>
      <w:r w:rsidR="009D5406">
        <w:rPr>
          <w:b/>
        </w:rPr>
        <w:t xml:space="preserve">X </w:t>
      </w:r>
      <w:r w:rsidR="009D5406">
        <w:t>becomes (5113, 13468) while its first shape is (5113, ).</w:t>
      </w:r>
    </w:p>
    <w:p w14:paraId="0FA76B70" w14:textId="77989AA0" w:rsidR="00590BC5" w:rsidRDefault="00590BC5" w:rsidP="00590BC5">
      <w:pPr>
        <w:spacing w:line="276" w:lineRule="auto"/>
        <w:ind w:firstLine="0"/>
        <w:jc w:val="both"/>
      </w:pPr>
    </w:p>
    <w:p w14:paraId="2CB7A0F1" w14:textId="3470D82B" w:rsidR="00590BC5" w:rsidRDefault="004A5922" w:rsidP="00405FDD">
      <w:pPr>
        <w:spacing w:line="276" w:lineRule="auto"/>
        <w:ind w:firstLine="0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A819B3" wp14:editId="1A586AD8">
                <wp:simplePos x="0" y="0"/>
                <wp:positionH relativeFrom="column">
                  <wp:posOffset>2057400</wp:posOffset>
                </wp:positionH>
                <wp:positionV relativeFrom="paragraph">
                  <wp:posOffset>2481580</wp:posOffset>
                </wp:positionV>
                <wp:extent cx="1828800" cy="448310"/>
                <wp:effectExtent l="0" t="0" r="0" b="889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8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DEA77F" w14:textId="786A3E9F" w:rsidR="0041460C" w:rsidRPr="00151775" w:rsidRDefault="0041460C" w:rsidP="00151775">
                            <w:pPr>
                              <w:pStyle w:val="Caption"/>
                              <w:jc w:val="center"/>
                              <w:rPr>
                                <w:color w:val="7F7F7F" w:themeColor="text1" w:themeTint="80"/>
                              </w:rPr>
                            </w:pPr>
                            <w:r w:rsidRPr="00151775">
                              <w:rPr>
                                <w:color w:val="7F7F7F" w:themeColor="text1" w:themeTint="80"/>
                              </w:rPr>
                              <w:t xml:space="preserve">Figure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2</w:t>
                            </w:r>
                            <w:r w:rsidRPr="00151775">
                              <w:rPr>
                                <w:color w:val="7F7F7F" w:themeColor="text1" w:themeTint="80"/>
                              </w:rPr>
                              <w:t>: Vectorized version of a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162pt;margin-top:195.4pt;width:2in;height:35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" stroked="f">
                <v:textbox style="mso-fit-shape-to-text:t" inset="0,0,0,0">
                  <w:txbxContent>
                    <w:p w14:paraId="63DEA77F" w14:textId="786A3E9F" w:rsidR="0041460C" w:rsidRPr="00151775" w:rsidRDefault="0041460C" w:rsidP="00151775">
                      <w:pPr>
                        <w:pStyle w:val="Caption"/>
                        <w:jc w:val="center"/>
                        <w:rPr>
                          <w:color w:val="7F7F7F" w:themeColor="text1" w:themeTint="80"/>
                        </w:rPr>
                      </w:pPr>
                      <w:r w:rsidRPr="00151775">
                        <w:rPr>
                          <w:color w:val="7F7F7F" w:themeColor="text1" w:themeTint="80"/>
                        </w:rPr>
                        <w:t xml:space="preserve">Figure </w:t>
                      </w:r>
                      <w:r>
                        <w:rPr>
                          <w:color w:val="7F7F7F" w:themeColor="text1" w:themeTint="80"/>
                        </w:rPr>
                        <w:t>2</w:t>
                      </w:r>
                      <w:r w:rsidRPr="00151775">
                        <w:rPr>
                          <w:color w:val="7F7F7F" w:themeColor="text1" w:themeTint="80"/>
                        </w:rPr>
                        <w:t>: Vectorized version of a string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90BC5">
        <w:rPr>
          <w:noProof/>
          <w:lang w:eastAsia="en-US"/>
        </w:rPr>
        <w:drawing>
          <wp:anchor distT="0" distB="0" distL="114300" distR="114300" simplePos="0" relativeHeight="251696128" behindDoc="0" locked="0" layoutInCell="1" allowOverlap="1" wp14:anchorId="702F2850" wp14:editId="4D0791D9">
            <wp:simplePos x="0" y="0"/>
            <wp:positionH relativeFrom="column">
              <wp:posOffset>2057400</wp:posOffset>
            </wp:positionH>
            <wp:positionV relativeFrom="paragraph">
              <wp:posOffset>64770</wp:posOffset>
            </wp:positionV>
            <wp:extent cx="1828800" cy="2359660"/>
            <wp:effectExtent l="0" t="0" r="0" b="2540"/>
            <wp:wrapSquare wrapText="bothSides"/>
            <wp:docPr id="4" name="Picture 4" descr="Macintosh HD:Users:batuhan:Desktop:Screen Shot 2017-12-14 at 21.2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atuhan:Desktop:Screen Shot 2017-12-14 at 21.25.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41C8A" w14:textId="13F5E5AA" w:rsidR="00590BC5" w:rsidRPr="002A598B" w:rsidRDefault="00590BC5" w:rsidP="00405FDD">
      <w:pPr>
        <w:spacing w:line="276" w:lineRule="auto"/>
        <w:ind w:firstLine="0"/>
        <w:jc w:val="both"/>
      </w:pPr>
    </w:p>
    <w:p w14:paraId="577C54C5" w14:textId="77777777" w:rsidR="00405FDD" w:rsidRDefault="00405FDD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7BA050E8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504CC041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2B784DB7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414A1FA0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53AC152A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0BB4D682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3396026F" w14:textId="77777777" w:rsidR="00151775" w:rsidRDefault="0015177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1CB63902" w14:textId="77777777" w:rsidR="00A32EB5" w:rsidRDefault="00A32EB5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1C29DDAA" w14:textId="77777777" w:rsidR="000C1E86" w:rsidRDefault="000C1E86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0CB8D3EE" w14:textId="77777777" w:rsidR="00531D8E" w:rsidRDefault="00531D8E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553D4F16" w14:textId="77777777" w:rsidR="002455EB" w:rsidRDefault="002455EB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2C0FE366" w14:textId="77777777" w:rsidR="002455EB" w:rsidRPr="00405FDD" w:rsidRDefault="002455EB" w:rsidP="00405FDD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3FA3BA7E" w14:textId="2A1310A1" w:rsidR="00A17697" w:rsidRDefault="00FE30E9" w:rsidP="00365939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KFold </w:t>
      </w:r>
      <w:r w:rsidR="00AC6140">
        <w:rPr>
          <w:b/>
          <w:sz w:val="32"/>
          <w:szCs w:val="32"/>
        </w:rPr>
        <w:t>Cross Validation</w:t>
      </w:r>
      <w:r w:rsidR="00804D8C">
        <w:rPr>
          <w:b/>
          <w:sz w:val="32"/>
          <w:szCs w:val="32"/>
        </w:rPr>
        <w:t xml:space="preserve"> (k = 10)</w:t>
      </w:r>
    </w:p>
    <w:p w14:paraId="487DBA10" w14:textId="23384DBF" w:rsidR="00DD0E29" w:rsidRDefault="00FD2E15" w:rsidP="004579C0">
      <w:pPr>
        <w:spacing w:line="276" w:lineRule="auto"/>
        <w:ind w:firstLine="0"/>
        <w:jc w:val="both"/>
      </w:pPr>
      <w:r>
        <w:t xml:space="preserve">In this project assignment, I used 10-Fold Cross Validation which basically means that </w:t>
      </w:r>
      <w:r w:rsidR="007C21C9">
        <w:t xml:space="preserve">k is </w:t>
      </w:r>
      <w:r w:rsidR="007C21C9" w:rsidRPr="00D15AED">
        <w:rPr>
          <w:b/>
        </w:rPr>
        <w:t>10</w:t>
      </w:r>
      <w:r w:rsidR="007C21C9">
        <w:t xml:space="preserve"> in KFold Cross Validation. </w:t>
      </w:r>
      <w:r w:rsidR="003368CC">
        <w:t xml:space="preserve">As can be seen in the </w:t>
      </w:r>
      <w:r w:rsidR="003368CC" w:rsidRPr="003368CC">
        <w:rPr>
          <w:i/>
        </w:rPr>
        <w:t>Figure 3</w:t>
      </w:r>
      <w:r w:rsidR="003368CC">
        <w:t xml:space="preserve">, </w:t>
      </w:r>
      <w:r w:rsidR="00117256">
        <w:t xml:space="preserve">KFold is initialized with </w:t>
      </w:r>
      <w:r w:rsidR="00117256" w:rsidRPr="00D15AED">
        <w:rPr>
          <w:b/>
        </w:rPr>
        <w:t>10</w:t>
      </w:r>
      <w:r w:rsidR="00117256">
        <w:t xml:space="preserve"> splits and shuffle is set to </w:t>
      </w:r>
      <w:r w:rsidR="00117256" w:rsidRPr="00D15AED">
        <w:rPr>
          <w:b/>
        </w:rPr>
        <w:t>True</w:t>
      </w:r>
      <w:r w:rsidR="00117256">
        <w:t xml:space="preserve"> which basically means that the data is shuffled each time before testing the classifier.</w:t>
      </w:r>
      <w:r w:rsidR="007E63D1">
        <w:t xml:space="preserve"> </w:t>
      </w:r>
      <w:r w:rsidR="00457663">
        <w:t xml:space="preserve">Classification operation occurs inside the loop. </w:t>
      </w:r>
      <w:r w:rsidR="004159B3">
        <w:t>For each iteration, t</w:t>
      </w:r>
      <w:r w:rsidR="00F54C5F">
        <w:t>rain data and t</w:t>
      </w:r>
      <w:r w:rsidR="007E63D1">
        <w:t>est data are both</w:t>
      </w:r>
      <w:r w:rsidR="00AA6CA5">
        <w:t xml:space="preserve"> chosen randomly. </w:t>
      </w:r>
      <w:r w:rsidR="00025471">
        <w:t>90% of the randomly chosen data becomes the train data and the rest becomes the test data.</w:t>
      </w:r>
      <w:r w:rsidR="00DA4A6E">
        <w:t xml:space="preserve"> The classification operation inside the loop is repeated </w:t>
      </w:r>
      <w:r w:rsidR="00DA4A6E">
        <w:rPr>
          <w:b/>
        </w:rPr>
        <w:t xml:space="preserve">10 </w:t>
      </w:r>
      <w:r w:rsidR="00DA4A6E">
        <w:t>times</w:t>
      </w:r>
      <w:r w:rsidR="001F191C">
        <w:t xml:space="preserve"> and sco</w:t>
      </w:r>
      <w:r w:rsidR="00EF56CC">
        <w:t xml:space="preserve">res </w:t>
      </w:r>
      <w:r w:rsidR="00A74CE0">
        <w:t xml:space="preserve">are stored </w:t>
      </w:r>
      <w:r w:rsidR="00647863">
        <w:t>at</w:t>
      </w:r>
      <w:r w:rsidR="003453A7">
        <w:t xml:space="preserve"> </w:t>
      </w:r>
      <w:r w:rsidR="00A74CE0">
        <w:t>each iteration</w:t>
      </w:r>
      <w:r w:rsidR="006058DF">
        <w:t>.</w:t>
      </w:r>
      <w:r w:rsidR="00642417">
        <w:t xml:space="preserve"> In conclusion, the average score accumulated is printed to console.</w:t>
      </w:r>
    </w:p>
    <w:p w14:paraId="420B632A" w14:textId="77777777" w:rsidR="0080748B" w:rsidRDefault="0080748B" w:rsidP="004579C0">
      <w:pPr>
        <w:spacing w:line="276" w:lineRule="auto"/>
        <w:ind w:firstLine="0"/>
        <w:jc w:val="both"/>
      </w:pPr>
    </w:p>
    <w:p w14:paraId="2E4588DA" w14:textId="65687B79" w:rsidR="00AC6140" w:rsidRDefault="00DD0E29" w:rsidP="003A7706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7F2E9A" wp14:editId="772BA667">
                <wp:simplePos x="0" y="0"/>
                <wp:positionH relativeFrom="column">
                  <wp:posOffset>0</wp:posOffset>
                </wp:positionH>
                <wp:positionV relativeFrom="paragraph">
                  <wp:posOffset>2127250</wp:posOffset>
                </wp:positionV>
                <wp:extent cx="5943600" cy="28765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1A3C37" w14:textId="7E21B33A" w:rsidR="0041460C" w:rsidRPr="00DD0E29" w:rsidRDefault="0041460C" w:rsidP="00DD0E2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DD0E29">
                              <w:rPr>
                                <w:color w:val="7F7F7F" w:themeColor="text1" w:themeTint="80"/>
                              </w:rPr>
                              <w:t>Figure 3: Implementation of KFold Cross Validation (k=10)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8" type="#_x0000_t202" style="position:absolute;left:0;text-align:left;margin-left:0;margin-top:167.5pt;width:468pt;height:22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" stroked="f">
                <v:textbox style="mso-fit-shape-to-text:t" inset="0,0,0,0">
                  <w:txbxContent>
                    <w:p w14:paraId="441A3C37" w14:textId="7E21B33A" w:rsidR="0041460C" w:rsidRPr="00DD0E29" w:rsidRDefault="0041460C" w:rsidP="00DD0E29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DD0E29">
                        <w:rPr>
                          <w:color w:val="7F7F7F" w:themeColor="text1" w:themeTint="80"/>
                        </w:rPr>
                        <w:t>Figure 3: Implementation of KFold Cross Validation (k=10)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702272" behindDoc="0" locked="0" layoutInCell="1" allowOverlap="1" wp14:anchorId="1DEDE7CC" wp14:editId="11257A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070100"/>
            <wp:effectExtent l="0" t="0" r="0" b="12700"/>
            <wp:wrapSquare wrapText="bothSides"/>
            <wp:docPr id="14" name="Picture 14" descr="Macintosh HD:Users:batuhan:Desktop:Screen Shot 2017-12-14 at 21.5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atuhan:Desktop:Screen Shot 2017-12-14 at 21.57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48B" w:rsidRPr="0080748B">
        <w:rPr>
          <w:b/>
          <w:sz w:val="32"/>
          <w:szCs w:val="32"/>
        </w:rPr>
        <w:t xml:space="preserve"> </w:t>
      </w:r>
      <w:r w:rsidR="0080748B">
        <w:rPr>
          <w:b/>
          <w:sz w:val="32"/>
          <w:szCs w:val="32"/>
        </w:rPr>
        <w:t>Classifiers</w:t>
      </w:r>
    </w:p>
    <w:p w14:paraId="2F894973" w14:textId="26C78166" w:rsidR="008A7008" w:rsidRPr="00300009" w:rsidRDefault="00671D62" w:rsidP="008A7008">
      <w:pPr>
        <w:spacing w:line="276" w:lineRule="auto"/>
        <w:ind w:firstLine="0"/>
        <w:jc w:val="both"/>
      </w:pPr>
      <w:r>
        <w:t xml:space="preserve">As can be seen in </w:t>
      </w:r>
      <w:r w:rsidRPr="00671D62">
        <w:rPr>
          <w:i/>
        </w:rPr>
        <w:t>Figure 3</w:t>
      </w:r>
      <w:r>
        <w:t xml:space="preserve"> above, </w:t>
      </w:r>
      <w:r w:rsidR="00D8025D">
        <w:t xml:space="preserve">performing classification with </w:t>
      </w:r>
      <w:r w:rsidR="007A2D6D" w:rsidRPr="007A2D6D">
        <w:rPr>
          <w:b/>
        </w:rPr>
        <w:t>scikit-learn</w:t>
      </w:r>
      <w:r w:rsidR="00AF0A5A">
        <w:t xml:space="preserve"> is pretty simple.</w:t>
      </w:r>
      <w:r w:rsidR="00B65E19">
        <w:t xml:space="preserve"> First, you define</w:t>
      </w:r>
      <w:r w:rsidR="00727558">
        <w:t xml:space="preserve"> a classifier.</w:t>
      </w:r>
      <w:r w:rsidR="00506085">
        <w:t xml:space="preserve"> Then, you use </w:t>
      </w:r>
      <w:r w:rsidR="00506085" w:rsidRPr="00506085">
        <w:rPr>
          <w:b/>
        </w:rPr>
        <w:t>fit</w:t>
      </w:r>
      <w:r w:rsidR="00506085">
        <w:t xml:space="preserve"> function with the train data (</w:t>
      </w:r>
      <w:r w:rsidR="00506085" w:rsidRPr="00BA3E5E">
        <w:rPr>
          <w:i/>
        </w:rPr>
        <w:t>X</w:t>
      </w:r>
      <w:r w:rsidR="00BA3E5E" w:rsidRPr="00BA3E5E">
        <w:rPr>
          <w:i/>
        </w:rPr>
        <w:t>[train_index]</w:t>
      </w:r>
      <w:r w:rsidR="00506085" w:rsidRPr="00BA3E5E">
        <w:rPr>
          <w:i/>
        </w:rPr>
        <w:t xml:space="preserve"> and y</w:t>
      </w:r>
      <w:r w:rsidR="00BA3E5E" w:rsidRPr="00BA3E5E">
        <w:rPr>
          <w:i/>
        </w:rPr>
        <w:t>[train_index]</w:t>
      </w:r>
      <w:r w:rsidR="00506085">
        <w:t>)</w:t>
      </w:r>
      <w:r w:rsidR="00CE0594">
        <w:t xml:space="preserve"> to train the classifier.</w:t>
      </w:r>
      <w:r w:rsidR="007A2D6D">
        <w:t xml:space="preserve"> Finally, you </w:t>
      </w:r>
      <w:r w:rsidR="00300009">
        <w:t xml:space="preserve">check its performance by using </w:t>
      </w:r>
      <w:r w:rsidR="00300009">
        <w:rPr>
          <w:b/>
        </w:rPr>
        <w:t xml:space="preserve">score </w:t>
      </w:r>
      <w:r w:rsidR="00300009">
        <w:t>function with the test data (</w:t>
      </w:r>
      <w:r w:rsidR="00300009" w:rsidRPr="00BA3E5E">
        <w:rPr>
          <w:i/>
        </w:rPr>
        <w:t>X[</w:t>
      </w:r>
      <w:r w:rsidR="00300009">
        <w:rPr>
          <w:i/>
        </w:rPr>
        <w:t>test</w:t>
      </w:r>
      <w:r w:rsidR="00300009" w:rsidRPr="00BA3E5E">
        <w:rPr>
          <w:i/>
        </w:rPr>
        <w:t>_index] and y[</w:t>
      </w:r>
      <w:r w:rsidR="00300009">
        <w:rPr>
          <w:i/>
        </w:rPr>
        <w:t>test</w:t>
      </w:r>
      <w:r w:rsidR="00300009" w:rsidRPr="00BA3E5E">
        <w:rPr>
          <w:i/>
        </w:rPr>
        <w:t>_index]</w:t>
      </w:r>
      <w:r w:rsidR="00300009">
        <w:t>).</w:t>
      </w:r>
      <w:r w:rsidR="00917E87">
        <w:t xml:space="preserve"> </w:t>
      </w:r>
      <w:r w:rsidR="0015314A">
        <w:t xml:space="preserve">In this assignment, I have used 5 different classifiers of </w:t>
      </w:r>
      <w:r w:rsidR="0015314A" w:rsidRPr="00E03C6F">
        <w:rPr>
          <w:b/>
        </w:rPr>
        <w:t>sklearn</w:t>
      </w:r>
      <w:r w:rsidR="0015314A">
        <w:t xml:space="preserve"> library which are: </w:t>
      </w:r>
      <w:r w:rsidR="0015314A" w:rsidRPr="00C77F86">
        <w:rPr>
          <w:i/>
        </w:rPr>
        <w:t>LinearSVC</w:t>
      </w:r>
      <w:r w:rsidR="0015314A" w:rsidRPr="00D37230">
        <w:t xml:space="preserve">, </w:t>
      </w:r>
      <w:r w:rsidR="0015314A" w:rsidRPr="00C77F86">
        <w:rPr>
          <w:i/>
        </w:rPr>
        <w:t>MLPClassifier</w:t>
      </w:r>
      <w:r w:rsidR="0015314A" w:rsidRPr="00D37230">
        <w:t xml:space="preserve">, </w:t>
      </w:r>
      <w:r w:rsidR="0015314A" w:rsidRPr="00C77F86">
        <w:rPr>
          <w:i/>
        </w:rPr>
        <w:t>MultinomialNB</w:t>
      </w:r>
      <w:r w:rsidR="0015314A" w:rsidRPr="00D37230">
        <w:t xml:space="preserve">, </w:t>
      </w:r>
      <w:r w:rsidR="0015314A" w:rsidRPr="00C77F86">
        <w:rPr>
          <w:i/>
        </w:rPr>
        <w:t>BernoulliNB</w:t>
      </w:r>
      <w:r w:rsidR="0015314A" w:rsidRPr="00D37230">
        <w:t xml:space="preserve"> and </w:t>
      </w:r>
      <w:r w:rsidR="0015314A" w:rsidRPr="00C77F86">
        <w:rPr>
          <w:i/>
        </w:rPr>
        <w:t>SVC</w:t>
      </w:r>
      <w:r w:rsidR="0015314A">
        <w:t>.</w:t>
      </w:r>
      <w:r w:rsidR="00917E87">
        <w:t xml:space="preserve"> </w:t>
      </w:r>
      <w:r w:rsidR="00CA0343">
        <w:t xml:space="preserve">In the next steps, I will demonstrate the results of each </w:t>
      </w:r>
      <w:r w:rsidR="00FF3A9D">
        <w:t>classifier</w:t>
      </w:r>
      <w:r w:rsidR="0087633C">
        <w:t xml:space="preserve"> starting from th</w:t>
      </w:r>
      <w:r w:rsidR="005B5F32">
        <w:t>e best and ending with the worst</w:t>
      </w:r>
      <w:r w:rsidR="00CA0343">
        <w:t>.</w:t>
      </w:r>
    </w:p>
    <w:p w14:paraId="72968B39" w14:textId="77777777" w:rsidR="008A7008" w:rsidRDefault="008A7008" w:rsidP="008A7008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224E6BD8" w14:textId="77777777" w:rsidR="00817BFB" w:rsidRDefault="00817BFB" w:rsidP="008A7008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358C02A1" w14:textId="77777777" w:rsidR="00817BFB" w:rsidRDefault="00817BFB" w:rsidP="008A7008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574DA710" w14:textId="77777777" w:rsidR="00817BFB" w:rsidRDefault="00817BFB" w:rsidP="008A7008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590F0314" w14:textId="77777777" w:rsidR="00817BFB" w:rsidRPr="008A7008" w:rsidRDefault="00817BFB" w:rsidP="008A7008">
      <w:pPr>
        <w:spacing w:line="276" w:lineRule="auto"/>
        <w:ind w:firstLine="0"/>
        <w:jc w:val="both"/>
        <w:rPr>
          <w:b/>
          <w:sz w:val="32"/>
          <w:szCs w:val="32"/>
        </w:rPr>
      </w:pPr>
    </w:p>
    <w:p w14:paraId="74427280" w14:textId="738DBD7D" w:rsidR="004D0CF7" w:rsidRDefault="004D0CF7" w:rsidP="00AC279D">
      <w:pPr>
        <w:pStyle w:val="ListParagraph"/>
        <w:numPr>
          <w:ilvl w:val="1"/>
          <w:numId w:val="29"/>
        </w:num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D35E39">
        <w:rPr>
          <w:b/>
          <w:sz w:val="28"/>
          <w:szCs w:val="28"/>
        </w:rPr>
        <w:t>LinearSVC</w:t>
      </w:r>
      <w:r w:rsidR="00F767C8">
        <w:rPr>
          <w:b/>
          <w:sz w:val="28"/>
          <w:szCs w:val="28"/>
        </w:rPr>
        <w:t xml:space="preserve"> (81.32%)</w:t>
      </w:r>
    </w:p>
    <w:p w14:paraId="212F8859" w14:textId="3F006DED" w:rsidR="00082A7A" w:rsidRDefault="00577C66" w:rsidP="00082A7A">
      <w:pPr>
        <w:spacing w:line="276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705344" behindDoc="0" locked="0" layoutInCell="1" allowOverlap="1" wp14:anchorId="7C6B9283" wp14:editId="3414B976">
            <wp:simplePos x="0" y="0"/>
            <wp:positionH relativeFrom="column">
              <wp:posOffset>0</wp:posOffset>
            </wp:positionH>
            <wp:positionV relativeFrom="paragraph">
              <wp:posOffset>1648460</wp:posOffset>
            </wp:positionV>
            <wp:extent cx="5943600" cy="2616200"/>
            <wp:effectExtent l="0" t="0" r="0" b="0"/>
            <wp:wrapSquare wrapText="bothSides"/>
            <wp:docPr id="32" name="Picture 32" descr="Macintosh HD:Users:batuhan:Desktop:Screen Shot 2017-12-14 at 22.3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atuhan:Desktop:Screen Shot 2017-12-14 at 22.34.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512430" wp14:editId="1A1BC4D4">
                <wp:simplePos x="0" y="0"/>
                <wp:positionH relativeFrom="column">
                  <wp:posOffset>0</wp:posOffset>
                </wp:positionH>
                <wp:positionV relativeFrom="paragraph">
                  <wp:posOffset>4321810</wp:posOffset>
                </wp:positionV>
                <wp:extent cx="5943600" cy="28765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1798B04" w14:textId="7DEA4BB4" w:rsidR="0041460C" w:rsidRPr="003F4A1C" w:rsidRDefault="0041460C" w:rsidP="003F4A1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Figure 4: Result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 and Implementation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 of LinearSVC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29" type="#_x0000_t202" style="position:absolute;left:0;text-align:left;margin-left:0;margin-top:340.3pt;width:468pt;height:22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" stroked="f">
                <v:textbox style="mso-fit-shape-to-text:t" inset="0,0,0,0">
                  <w:txbxContent>
                    <w:p w14:paraId="21798B04" w14:textId="7DEA4BB4" w:rsidR="0041460C" w:rsidRPr="003F4A1C" w:rsidRDefault="0041460C" w:rsidP="003F4A1C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Figure 4: Result</w:t>
                      </w:r>
                      <w:r>
                        <w:rPr>
                          <w:color w:val="7F7F7F" w:themeColor="text1" w:themeTint="80"/>
                        </w:rPr>
                        <w:t>s and Implementation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 of LinearSVC 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5FFB">
        <w:t xml:space="preserve">It is a </w:t>
      </w:r>
      <w:r w:rsidR="00DF620F">
        <w:t xml:space="preserve">Linear </w:t>
      </w:r>
      <w:r w:rsidR="00925FFB">
        <w:t>Sup</w:t>
      </w:r>
      <w:r w:rsidR="00C3005D">
        <w:t xml:space="preserve">port Vector Classification. It is also same as SVC (Support Vector Classification) but kernel is linear in this classifier. </w:t>
      </w:r>
      <w:r w:rsidR="000715B0">
        <w:t xml:space="preserve">The results and implementation of this classifier can be seen in the </w:t>
      </w:r>
      <w:r w:rsidR="000715B0" w:rsidRPr="00D10846">
        <w:rPr>
          <w:i/>
        </w:rPr>
        <w:t>Figure 4</w:t>
      </w:r>
      <w:r w:rsidR="000715B0">
        <w:t xml:space="preserve"> below.</w:t>
      </w:r>
      <w:r w:rsidR="00CA62FB">
        <w:t xml:space="preserve"> There are 2 arguments given.</w:t>
      </w:r>
      <w:r w:rsidR="008C5B2E">
        <w:t xml:space="preserve"> The 1</w:t>
      </w:r>
      <w:r w:rsidR="008C5B2E" w:rsidRPr="008C5B2E">
        <w:rPr>
          <w:vertAlign w:val="superscript"/>
        </w:rPr>
        <w:t>st</w:t>
      </w:r>
      <w:r w:rsidR="008C5B2E">
        <w:t xml:space="preserve"> one is the penalty parameter </w:t>
      </w:r>
      <w:r w:rsidR="008C5B2E" w:rsidRPr="007027DB">
        <w:rPr>
          <w:b/>
        </w:rPr>
        <w:t>C</w:t>
      </w:r>
      <w:r w:rsidR="008C5B2E">
        <w:t xml:space="preserve"> of the error term.</w:t>
      </w:r>
      <w:r w:rsidR="00953FBB">
        <w:t xml:space="preserve"> I set this one to </w:t>
      </w:r>
      <w:r w:rsidR="00953FBB" w:rsidRPr="006F3A88">
        <w:rPr>
          <w:b/>
        </w:rPr>
        <w:t>1.48</w:t>
      </w:r>
      <w:r w:rsidR="00953FBB">
        <w:t xml:space="preserve"> after doing significant number of experiments.</w:t>
      </w:r>
      <w:r w:rsidR="00ED6829">
        <w:t xml:space="preserve"> The 2</w:t>
      </w:r>
      <w:r w:rsidR="00ED6829" w:rsidRPr="00ED6829">
        <w:rPr>
          <w:vertAlign w:val="superscript"/>
        </w:rPr>
        <w:t>nd</w:t>
      </w:r>
      <w:r w:rsidR="004F41B7">
        <w:t xml:space="preserve"> one is the loss function.</w:t>
      </w:r>
      <w:r w:rsidR="003661C4">
        <w:t xml:space="preserve"> The default loss function was </w:t>
      </w:r>
      <w:r w:rsidR="003661C4" w:rsidRPr="007027DB">
        <w:rPr>
          <w:b/>
        </w:rPr>
        <w:t>squared_hinge</w:t>
      </w:r>
      <w:r w:rsidR="003661C4">
        <w:t xml:space="preserve">, the square of the </w:t>
      </w:r>
      <w:r w:rsidR="003661C4" w:rsidRPr="007027DB">
        <w:rPr>
          <w:b/>
        </w:rPr>
        <w:t>hinge</w:t>
      </w:r>
      <w:r w:rsidR="003661C4">
        <w:t xml:space="preserve"> loss but I decided to use </w:t>
      </w:r>
      <w:r w:rsidR="0027334F">
        <w:t>hinge, which is the standard SVM loss, as it gives the best performance.</w:t>
      </w:r>
    </w:p>
    <w:p w14:paraId="5B96814B" w14:textId="6E57F289" w:rsidR="003F4A1C" w:rsidRDefault="003F4A1C" w:rsidP="00082A7A">
      <w:pPr>
        <w:spacing w:line="276" w:lineRule="auto"/>
        <w:ind w:firstLine="0"/>
        <w:jc w:val="both"/>
      </w:pPr>
    </w:p>
    <w:p w14:paraId="7A013DBF" w14:textId="5570C7C1" w:rsidR="00F74037" w:rsidRDefault="00F74037" w:rsidP="00082A7A">
      <w:pPr>
        <w:spacing w:line="276" w:lineRule="auto"/>
        <w:ind w:firstLine="0"/>
        <w:jc w:val="both"/>
      </w:pPr>
    </w:p>
    <w:p w14:paraId="3E4F23B3" w14:textId="596114D4" w:rsidR="00611863" w:rsidRDefault="00611863" w:rsidP="00082A7A">
      <w:pPr>
        <w:spacing w:line="276" w:lineRule="auto"/>
        <w:ind w:firstLine="0"/>
        <w:jc w:val="both"/>
      </w:pPr>
    </w:p>
    <w:p w14:paraId="6A523039" w14:textId="77777777" w:rsidR="004700EE" w:rsidRDefault="004700EE" w:rsidP="00082A7A">
      <w:pPr>
        <w:spacing w:line="276" w:lineRule="auto"/>
        <w:ind w:firstLine="0"/>
        <w:jc w:val="both"/>
      </w:pPr>
    </w:p>
    <w:p w14:paraId="6E10FBE2" w14:textId="77777777" w:rsidR="004700EE" w:rsidRDefault="004700EE" w:rsidP="00082A7A">
      <w:pPr>
        <w:spacing w:line="276" w:lineRule="auto"/>
        <w:ind w:firstLine="0"/>
        <w:jc w:val="both"/>
      </w:pPr>
    </w:p>
    <w:p w14:paraId="1C9BF81A" w14:textId="77777777" w:rsidR="004700EE" w:rsidRDefault="004700EE" w:rsidP="00082A7A">
      <w:pPr>
        <w:spacing w:line="276" w:lineRule="auto"/>
        <w:ind w:firstLine="0"/>
        <w:jc w:val="both"/>
      </w:pPr>
    </w:p>
    <w:p w14:paraId="2689BF9C" w14:textId="77777777" w:rsidR="004700EE" w:rsidRDefault="004700EE" w:rsidP="00082A7A">
      <w:pPr>
        <w:spacing w:line="276" w:lineRule="auto"/>
        <w:ind w:firstLine="0"/>
        <w:jc w:val="both"/>
      </w:pPr>
    </w:p>
    <w:p w14:paraId="0D888610" w14:textId="77777777" w:rsidR="004700EE" w:rsidRDefault="004700EE" w:rsidP="00082A7A">
      <w:pPr>
        <w:spacing w:line="276" w:lineRule="auto"/>
        <w:ind w:firstLine="0"/>
        <w:jc w:val="both"/>
      </w:pPr>
    </w:p>
    <w:p w14:paraId="498BC4BE" w14:textId="77777777" w:rsidR="004700EE" w:rsidRDefault="004700EE" w:rsidP="00082A7A">
      <w:pPr>
        <w:spacing w:line="276" w:lineRule="auto"/>
        <w:ind w:firstLine="0"/>
        <w:jc w:val="both"/>
      </w:pPr>
    </w:p>
    <w:p w14:paraId="120777F4" w14:textId="77777777" w:rsidR="004700EE" w:rsidRDefault="004700EE" w:rsidP="00082A7A">
      <w:pPr>
        <w:spacing w:line="276" w:lineRule="auto"/>
        <w:ind w:firstLine="0"/>
        <w:jc w:val="both"/>
      </w:pPr>
    </w:p>
    <w:p w14:paraId="439197B1" w14:textId="77777777" w:rsidR="004700EE" w:rsidRDefault="004700EE" w:rsidP="00082A7A">
      <w:pPr>
        <w:spacing w:line="276" w:lineRule="auto"/>
        <w:ind w:firstLine="0"/>
        <w:jc w:val="both"/>
      </w:pPr>
    </w:p>
    <w:p w14:paraId="43754927" w14:textId="77777777" w:rsidR="004700EE" w:rsidRDefault="004700EE" w:rsidP="00082A7A">
      <w:pPr>
        <w:spacing w:line="276" w:lineRule="auto"/>
        <w:ind w:firstLine="0"/>
        <w:jc w:val="both"/>
      </w:pPr>
    </w:p>
    <w:p w14:paraId="05842D92" w14:textId="77777777" w:rsidR="004700EE" w:rsidRDefault="004700EE" w:rsidP="00082A7A">
      <w:pPr>
        <w:spacing w:line="276" w:lineRule="auto"/>
        <w:ind w:firstLine="0"/>
        <w:jc w:val="both"/>
      </w:pPr>
    </w:p>
    <w:p w14:paraId="3AD4E9B2" w14:textId="77777777" w:rsidR="004700EE" w:rsidRDefault="004700EE" w:rsidP="00082A7A">
      <w:pPr>
        <w:spacing w:line="276" w:lineRule="auto"/>
        <w:ind w:firstLine="0"/>
        <w:jc w:val="both"/>
      </w:pPr>
    </w:p>
    <w:p w14:paraId="15161939" w14:textId="77777777" w:rsidR="004700EE" w:rsidRDefault="004700EE" w:rsidP="00082A7A">
      <w:pPr>
        <w:spacing w:line="276" w:lineRule="auto"/>
        <w:ind w:firstLine="0"/>
        <w:jc w:val="both"/>
      </w:pPr>
    </w:p>
    <w:p w14:paraId="2CA71B1D" w14:textId="77777777" w:rsidR="00F330F7" w:rsidRDefault="00F330F7" w:rsidP="00082A7A">
      <w:pPr>
        <w:spacing w:line="276" w:lineRule="auto"/>
        <w:ind w:firstLine="0"/>
        <w:jc w:val="both"/>
      </w:pPr>
    </w:p>
    <w:p w14:paraId="7D194E0F" w14:textId="3045DA1A" w:rsidR="00611863" w:rsidRDefault="00611863" w:rsidP="008A737E">
      <w:pPr>
        <w:pStyle w:val="ListParagraph"/>
        <w:numPr>
          <w:ilvl w:val="1"/>
          <w:numId w:val="29"/>
        </w:num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MLPClassifier (</w:t>
      </w:r>
      <w:r w:rsidR="002A2058">
        <w:rPr>
          <w:b/>
          <w:sz w:val="28"/>
          <w:szCs w:val="28"/>
        </w:rPr>
        <w:t>77</w:t>
      </w:r>
      <w:r>
        <w:rPr>
          <w:b/>
          <w:sz w:val="28"/>
          <w:szCs w:val="28"/>
        </w:rPr>
        <w:t>.</w:t>
      </w:r>
      <w:r w:rsidR="002A2058">
        <w:rPr>
          <w:b/>
          <w:sz w:val="28"/>
          <w:szCs w:val="28"/>
        </w:rPr>
        <w:t>66</w:t>
      </w:r>
      <w:r>
        <w:rPr>
          <w:b/>
          <w:sz w:val="28"/>
          <w:szCs w:val="28"/>
        </w:rPr>
        <w:t>%)</w:t>
      </w:r>
    </w:p>
    <w:p w14:paraId="6BDBBDBF" w14:textId="5A869864" w:rsidR="00DE1FF7" w:rsidRDefault="001F54AA" w:rsidP="00AC089F">
      <w:pPr>
        <w:spacing w:line="276" w:lineRule="auto"/>
        <w:ind w:firstLine="0"/>
        <w:jc w:val="both"/>
      </w:pPr>
      <w:r>
        <w:t>MLPClassifier is a multi-layer perceptron algorithm that trains using back</w:t>
      </w:r>
      <w:r w:rsidR="008C5AAD">
        <w:t>-</w:t>
      </w:r>
      <w:r>
        <w:t>propagation.</w:t>
      </w:r>
      <w:r w:rsidR="002B6816">
        <w:t xml:space="preserve"> It is a supervised </w:t>
      </w:r>
      <w:r w:rsidR="008C5AAD">
        <w:t>learning algorithm.</w:t>
      </w:r>
      <w:r w:rsidR="00841C39">
        <w:t xml:space="preserve"> The results and implementation of this class</w:t>
      </w:r>
      <w:r w:rsidR="00F94747">
        <w:t xml:space="preserve"> classifier can be shown in the </w:t>
      </w:r>
      <w:r w:rsidR="00F94747" w:rsidRPr="00DE1FF7">
        <w:rPr>
          <w:i/>
        </w:rPr>
        <w:t>Figure 5</w:t>
      </w:r>
      <w:r w:rsidR="00F94747">
        <w:t xml:space="preserve"> </w:t>
      </w:r>
      <w:r w:rsidR="006911D6">
        <w:t>below</w:t>
      </w:r>
      <w:r w:rsidR="00F94747">
        <w:t>.</w:t>
      </w:r>
      <w:r w:rsidR="00C21E6F">
        <w:t xml:space="preserve"> I used 4 arguments in the implementation of MLPClassifier. The 1</w:t>
      </w:r>
      <w:r w:rsidR="00C21E6F" w:rsidRPr="00C21E6F">
        <w:rPr>
          <w:vertAlign w:val="superscript"/>
        </w:rPr>
        <w:t>st</w:t>
      </w:r>
      <w:r w:rsidR="00C21E6F">
        <w:t xml:space="preserve"> one is the hidden layer sizes and I decided to make it </w:t>
      </w:r>
      <w:r w:rsidR="00C21E6F" w:rsidRPr="00B37D15">
        <w:rPr>
          <w:b/>
        </w:rPr>
        <w:t>(30, 30)</w:t>
      </w:r>
      <w:r w:rsidR="00C21E6F">
        <w:t>.</w:t>
      </w:r>
      <w:r w:rsidR="00EE46FE">
        <w:t xml:space="preserve"> It might be too much for our use case but I experienced </w:t>
      </w:r>
      <w:r w:rsidR="00B37D15">
        <w:t>great results</w:t>
      </w:r>
      <w:r w:rsidR="00EE46FE">
        <w:t xml:space="preserve"> with this parameter.</w:t>
      </w:r>
      <w:r w:rsidR="00C21E6F">
        <w:t xml:space="preserve"> </w:t>
      </w:r>
      <w:r w:rsidR="00B37D15">
        <w:t>The 2</w:t>
      </w:r>
      <w:r w:rsidR="00B37D15" w:rsidRPr="00B37D15">
        <w:rPr>
          <w:vertAlign w:val="superscript"/>
        </w:rPr>
        <w:t>nd</w:t>
      </w:r>
      <w:r w:rsidR="00B37D15">
        <w:t xml:space="preserve"> one is the solver for weight </w:t>
      </w:r>
      <w:r w:rsidR="00012ECC">
        <w:t>optimization</w:t>
      </w:r>
      <w:r w:rsidR="00B37D15">
        <w:t>.</w:t>
      </w:r>
      <w:r w:rsidR="00012ECC">
        <w:t xml:space="preserve"> I used </w:t>
      </w:r>
      <w:r w:rsidR="00467EBB" w:rsidRPr="00467EBB">
        <w:rPr>
          <w:b/>
        </w:rPr>
        <w:t>Adam</w:t>
      </w:r>
      <w:r w:rsidR="00012ECC">
        <w:t xml:space="preserve"> which is a stochastic gradient-based optimizer and which is a great optimizer in </w:t>
      </w:r>
      <w:r w:rsidR="00467EBB">
        <w:t>machine learning</w:t>
      </w:r>
      <w:r w:rsidR="00012ECC">
        <w:t>.</w:t>
      </w:r>
      <w:r w:rsidR="00D14C7F">
        <w:t xml:space="preserve"> The 3</w:t>
      </w:r>
      <w:r w:rsidR="00D14C7F" w:rsidRPr="00D14C7F">
        <w:rPr>
          <w:vertAlign w:val="superscript"/>
        </w:rPr>
        <w:t>rd</w:t>
      </w:r>
      <w:r w:rsidR="00D14C7F">
        <w:t xml:space="preserve"> one is the activation</w:t>
      </w:r>
      <w:r w:rsidR="00B5728F">
        <w:t xml:space="preserve"> function for the hidden layers. </w:t>
      </w:r>
      <w:r w:rsidR="00E417C2">
        <w:t xml:space="preserve">I decided it to be </w:t>
      </w:r>
      <w:r w:rsidR="00E417C2" w:rsidRPr="001C1E93">
        <w:rPr>
          <w:b/>
        </w:rPr>
        <w:t xml:space="preserve">ReLu (Rectified Linear Unit Function) </w:t>
      </w:r>
      <w:r w:rsidR="00E417C2">
        <w:t xml:space="preserve">that returns </w:t>
      </w:r>
      <w:r w:rsidR="00E417C2" w:rsidRPr="001C1E93">
        <w:rPr>
          <w:b/>
        </w:rPr>
        <w:t>f(x) = max(0, x)</w:t>
      </w:r>
      <w:r w:rsidR="00AA3232">
        <w:t xml:space="preserve">. For the last one, I made the number of max iterations 2000 to never </w:t>
      </w:r>
      <w:r w:rsidR="00310C2A">
        <w:t xml:space="preserve">stop in the middle of </w:t>
      </w:r>
      <w:r w:rsidR="00EE1DD4">
        <w:t>training</w:t>
      </w:r>
      <w:r w:rsidR="00310C2A">
        <w:t>.</w:t>
      </w:r>
      <w:r w:rsidR="00FE5549">
        <w:t xml:space="preserve"> This is just for being non-risky.</w:t>
      </w:r>
    </w:p>
    <w:p w14:paraId="2A01670C" w14:textId="77777777" w:rsidR="00224C69" w:rsidRDefault="00224C69" w:rsidP="00AC089F">
      <w:pPr>
        <w:spacing w:line="276" w:lineRule="auto"/>
        <w:ind w:firstLine="0"/>
        <w:jc w:val="both"/>
      </w:pPr>
    </w:p>
    <w:p w14:paraId="680B3DDF" w14:textId="2669C71F" w:rsidR="00DE1FF7" w:rsidRDefault="00A13A19" w:rsidP="00AC089F">
      <w:pPr>
        <w:spacing w:line="276" w:lineRule="auto"/>
        <w:ind w:firstLine="0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08BE56" wp14:editId="417ACD6C">
                <wp:simplePos x="0" y="0"/>
                <wp:positionH relativeFrom="column">
                  <wp:posOffset>0</wp:posOffset>
                </wp:positionH>
                <wp:positionV relativeFrom="paragraph">
                  <wp:posOffset>2701925</wp:posOffset>
                </wp:positionV>
                <wp:extent cx="5930900" cy="28765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D980DA" w14:textId="2FA4FE87" w:rsidR="0041460C" w:rsidRPr="00A13A19" w:rsidRDefault="0041460C" w:rsidP="00A13A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igure 5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>: Result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 and Implementation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 of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MLP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0" type="#_x0000_t202" style="position:absolute;left:0;text-align:left;margin-left:0;margin-top:212.75pt;width:467pt;height:22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" stroked="f">
                <v:textbox style="mso-fit-shape-to-text:t" inset="0,0,0,0">
                  <w:txbxContent>
                    <w:p w14:paraId="5AD980DA" w14:textId="2FA4FE87" w:rsidR="0041460C" w:rsidRPr="00A13A19" w:rsidRDefault="0041460C" w:rsidP="00A13A19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</w:t>
                      </w:r>
                      <w:r>
                        <w:rPr>
                          <w:color w:val="7F7F7F" w:themeColor="text1" w:themeTint="80"/>
                        </w:rPr>
                        <w:t>igure 5</w:t>
                      </w:r>
                      <w:r w:rsidRPr="003F4A1C">
                        <w:rPr>
                          <w:color w:val="7F7F7F" w:themeColor="text1" w:themeTint="80"/>
                        </w:rPr>
                        <w:t>: Result</w:t>
                      </w:r>
                      <w:r>
                        <w:rPr>
                          <w:color w:val="7F7F7F" w:themeColor="text1" w:themeTint="80"/>
                        </w:rPr>
                        <w:t>s and Implementation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 of </w:t>
                      </w:r>
                      <w:r>
                        <w:rPr>
                          <w:color w:val="7F7F7F" w:themeColor="text1" w:themeTint="80"/>
                        </w:rPr>
                        <w:t>MLP</w:t>
                      </w:r>
                      <w:r w:rsidRPr="003F4A1C">
                        <w:rPr>
                          <w:color w:val="7F7F7F" w:themeColor="text1" w:themeTint="80"/>
                        </w:rPr>
                        <w:t>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1E6F">
        <w:rPr>
          <w:noProof/>
          <w:lang w:eastAsia="en-US"/>
        </w:rPr>
        <w:drawing>
          <wp:anchor distT="0" distB="0" distL="114300" distR="114300" simplePos="0" relativeHeight="251708416" behindDoc="0" locked="0" layoutInCell="1" allowOverlap="1" wp14:anchorId="7CE355D5" wp14:editId="05FDF19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30900" cy="2641600"/>
            <wp:effectExtent l="0" t="0" r="12700" b="0"/>
            <wp:wrapSquare wrapText="bothSides"/>
            <wp:docPr id="34" name="Picture 34" descr="Macintosh HD:Users:batuhan:Desktop:Screen Shot 2017-12-14 at 22.4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atuhan:Desktop:Screen Shot 2017-12-14 at 22.42.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80864" w14:textId="77777777" w:rsidR="00AC089F" w:rsidRDefault="00AC089F" w:rsidP="00AC089F">
      <w:pPr>
        <w:spacing w:line="276" w:lineRule="auto"/>
        <w:ind w:firstLine="0"/>
        <w:jc w:val="both"/>
      </w:pPr>
    </w:p>
    <w:p w14:paraId="6BAC537A" w14:textId="77777777" w:rsidR="00A13A19" w:rsidRDefault="00A13A19" w:rsidP="00AC089F">
      <w:pPr>
        <w:spacing w:line="276" w:lineRule="auto"/>
        <w:ind w:firstLine="0"/>
        <w:jc w:val="both"/>
      </w:pPr>
    </w:p>
    <w:p w14:paraId="4D0B5080" w14:textId="77777777" w:rsidR="00A13A19" w:rsidRDefault="00A13A19" w:rsidP="00AC089F">
      <w:pPr>
        <w:spacing w:line="276" w:lineRule="auto"/>
        <w:ind w:firstLine="0"/>
        <w:jc w:val="both"/>
      </w:pPr>
    </w:p>
    <w:p w14:paraId="461C2EF8" w14:textId="77777777" w:rsidR="00A13A19" w:rsidRDefault="00A13A19" w:rsidP="00AC089F">
      <w:pPr>
        <w:spacing w:line="276" w:lineRule="auto"/>
        <w:ind w:firstLine="0"/>
        <w:jc w:val="both"/>
      </w:pPr>
    </w:p>
    <w:p w14:paraId="4242AC39" w14:textId="77777777" w:rsidR="00A13A19" w:rsidRDefault="00A13A19" w:rsidP="00AC089F">
      <w:pPr>
        <w:spacing w:line="276" w:lineRule="auto"/>
        <w:ind w:firstLine="0"/>
        <w:jc w:val="both"/>
      </w:pPr>
    </w:p>
    <w:p w14:paraId="12D5CF2A" w14:textId="77777777" w:rsidR="00A13A19" w:rsidRDefault="00A13A19" w:rsidP="00AC089F">
      <w:pPr>
        <w:spacing w:line="276" w:lineRule="auto"/>
        <w:ind w:firstLine="0"/>
        <w:jc w:val="both"/>
      </w:pPr>
    </w:p>
    <w:p w14:paraId="2F794A89" w14:textId="77777777" w:rsidR="00A13A19" w:rsidRDefault="00A13A19" w:rsidP="00AC089F">
      <w:pPr>
        <w:spacing w:line="276" w:lineRule="auto"/>
        <w:ind w:firstLine="0"/>
        <w:jc w:val="both"/>
      </w:pPr>
    </w:p>
    <w:p w14:paraId="5B2D4029" w14:textId="77777777" w:rsidR="00A13A19" w:rsidRDefault="00A13A19" w:rsidP="00AC089F">
      <w:pPr>
        <w:spacing w:line="276" w:lineRule="auto"/>
        <w:ind w:firstLine="0"/>
        <w:jc w:val="both"/>
      </w:pPr>
    </w:p>
    <w:p w14:paraId="72034F4A" w14:textId="77777777" w:rsidR="00A13A19" w:rsidRDefault="00A13A19" w:rsidP="00AC089F">
      <w:pPr>
        <w:spacing w:line="276" w:lineRule="auto"/>
        <w:ind w:firstLine="0"/>
        <w:jc w:val="both"/>
      </w:pPr>
    </w:p>
    <w:p w14:paraId="0405C764" w14:textId="77777777" w:rsidR="00A13A19" w:rsidRDefault="00A13A19" w:rsidP="00AC089F">
      <w:pPr>
        <w:spacing w:line="276" w:lineRule="auto"/>
        <w:ind w:firstLine="0"/>
        <w:jc w:val="both"/>
      </w:pPr>
    </w:p>
    <w:p w14:paraId="6CBF0464" w14:textId="77777777" w:rsidR="00A13A19" w:rsidRDefault="00A13A19" w:rsidP="00AC089F">
      <w:pPr>
        <w:spacing w:line="276" w:lineRule="auto"/>
        <w:ind w:firstLine="0"/>
        <w:jc w:val="both"/>
      </w:pPr>
    </w:p>
    <w:p w14:paraId="2FD0EB65" w14:textId="77777777" w:rsidR="00A13A19" w:rsidRDefault="00A13A19" w:rsidP="00AC089F">
      <w:pPr>
        <w:spacing w:line="276" w:lineRule="auto"/>
        <w:ind w:firstLine="0"/>
        <w:jc w:val="both"/>
      </w:pPr>
    </w:p>
    <w:p w14:paraId="68C6CA27" w14:textId="26A413D1" w:rsidR="00AC089F" w:rsidRDefault="00AC089F" w:rsidP="00AC089F">
      <w:pPr>
        <w:pStyle w:val="ListParagraph"/>
        <w:numPr>
          <w:ilvl w:val="1"/>
          <w:numId w:val="29"/>
        </w:num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E81C59">
        <w:rPr>
          <w:b/>
          <w:sz w:val="28"/>
          <w:szCs w:val="28"/>
        </w:rPr>
        <w:t>MultinomialNB</w:t>
      </w:r>
      <w:r>
        <w:rPr>
          <w:b/>
          <w:sz w:val="28"/>
          <w:szCs w:val="28"/>
        </w:rPr>
        <w:t xml:space="preserve"> (</w:t>
      </w:r>
      <w:r w:rsidR="001E5951">
        <w:rPr>
          <w:b/>
          <w:sz w:val="28"/>
          <w:szCs w:val="28"/>
        </w:rPr>
        <w:t>72</w:t>
      </w:r>
      <w:r>
        <w:rPr>
          <w:b/>
          <w:sz w:val="28"/>
          <w:szCs w:val="28"/>
        </w:rPr>
        <w:t>.</w:t>
      </w:r>
      <w:r w:rsidR="001E5951">
        <w:rPr>
          <w:b/>
          <w:sz w:val="28"/>
          <w:szCs w:val="28"/>
        </w:rPr>
        <w:t>89</w:t>
      </w:r>
      <w:r>
        <w:rPr>
          <w:b/>
          <w:sz w:val="28"/>
          <w:szCs w:val="28"/>
        </w:rPr>
        <w:t>%)</w:t>
      </w:r>
    </w:p>
    <w:p w14:paraId="6370EC12" w14:textId="508442FD" w:rsidR="00135929" w:rsidRPr="00B73CD0" w:rsidRDefault="007274DA" w:rsidP="00AC089F">
      <w:pPr>
        <w:spacing w:line="276" w:lineRule="auto"/>
        <w:ind w:firstLine="0"/>
        <w:jc w:val="both"/>
        <w:rPr>
          <w:rFonts w:ascii="Times" w:eastAsia="Times New Roman" w:hAnsi="Times" w:cs="Times New Roman"/>
          <w:sz w:val="20"/>
          <w:szCs w:val="20"/>
          <w:lang w:val="en-GB" w:eastAsia="en-US"/>
        </w:rPr>
      </w:pPr>
      <w:r>
        <w:t>It is a multinomial Naïve Bayes classifier that is suitable for classification with discrete features.</w:t>
      </w:r>
      <w:r w:rsidR="000B2626">
        <w:t xml:space="preserve"> The results and implementation of this classifier can be seen in the </w:t>
      </w:r>
      <w:r w:rsidR="000B2626" w:rsidRPr="000B2626">
        <w:rPr>
          <w:i/>
        </w:rPr>
        <w:t>Figure 6</w:t>
      </w:r>
      <w:r w:rsidR="000B2626">
        <w:t xml:space="preserve"> below.</w:t>
      </w:r>
      <w:r w:rsidR="000F498C">
        <w:t xml:space="preserve"> I changed 1 </w:t>
      </w:r>
      <w:r w:rsidR="00A33299">
        <w:t>argument</w:t>
      </w:r>
      <w:r w:rsidR="000F498C">
        <w:t xml:space="preserve"> for the implementation of this classifier.</w:t>
      </w:r>
      <w:r w:rsidR="00135929">
        <w:t xml:space="preserve"> It’s Alpha, Additive smoothing parameter. After a significant number of experiments, I set it to 0.61 as it gives the best performance.</w:t>
      </w:r>
    </w:p>
    <w:p w14:paraId="3C4202AA" w14:textId="77777777" w:rsidR="000F498C" w:rsidRDefault="000F498C" w:rsidP="00AC089F">
      <w:pPr>
        <w:spacing w:line="276" w:lineRule="auto"/>
        <w:ind w:firstLine="0"/>
        <w:jc w:val="both"/>
      </w:pPr>
    </w:p>
    <w:p w14:paraId="5FE7BBBE" w14:textId="561AF0E0" w:rsidR="000708C9" w:rsidRDefault="000708C9" w:rsidP="00AC089F">
      <w:pPr>
        <w:spacing w:line="276" w:lineRule="auto"/>
        <w:ind w:firstLine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711488" behindDoc="0" locked="0" layoutInCell="1" allowOverlap="1" wp14:anchorId="495AB9C1" wp14:editId="6DBFD7ED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943600" cy="2565400"/>
            <wp:effectExtent l="0" t="0" r="0" b="0"/>
            <wp:wrapSquare wrapText="bothSides"/>
            <wp:docPr id="36" name="Picture 36" descr="Macintosh HD:Users:batuhan:Desktop:Screen Shot 2017-12-14 at 22.5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atuhan:Desktop:Screen Shot 2017-12-14 at 22.55.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749555" wp14:editId="62979F1C">
                <wp:simplePos x="0" y="0"/>
                <wp:positionH relativeFrom="column">
                  <wp:posOffset>0</wp:posOffset>
                </wp:positionH>
                <wp:positionV relativeFrom="paragraph">
                  <wp:posOffset>2691765</wp:posOffset>
                </wp:positionV>
                <wp:extent cx="5943600" cy="28765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9897ED" w14:textId="536455A7" w:rsidR="0041460C" w:rsidRPr="00141A4E" w:rsidRDefault="0041460C" w:rsidP="00141A4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igure 6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>: Result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 and Implementation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 of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MultinomialNB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1" type="#_x0000_t202" style="position:absolute;left:0;text-align:left;margin-left:0;margin-top:211.95pt;width:468pt;height:22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" stroked="f">
                <v:textbox style="mso-fit-shape-to-text:t" inset="0,0,0,0">
                  <w:txbxContent>
                    <w:p w14:paraId="509897ED" w14:textId="536455A7" w:rsidR="0041460C" w:rsidRPr="00141A4E" w:rsidRDefault="0041460C" w:rsidP="00141A4E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</w:t>
                      </w:r>
                      <w:r>
                        <w:rPr>
                          <w:color w:val="7F7F7F" w:themeColor="text1" w:themeTint="80"/>
                        </w:rPr>
                        <w:t>igure 6</w:t>
                      </w:r>
                      <w:r w:rsidRPr="003F4A1C">
                        <w:rPr>
                          <w:color w:val="7F7F7F" w:themeColor="text1" w:themeTint="80"/>
                        </w:rPr>
                        <w:t>: Result</w:t>
                      </w:r>
                      <w:r>
                        <w:rPr>
                          <w:color w:val="7F7F7F" w:themeColor="text1" w:themeTint="80"/>
                        </w:rPr>
                        <w:t>s and Implementation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 of </w:t>
                      </w:r>
                      <w:r>
                        <w:rPr>
                          <w:color w:val="7F7F7F" w:themeColor="text1" w:themeTint="80"/>
                        </w:rPr>
                        <w:t>MultinomialNB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1A5797" w14:textId="77777777" w:rsidR="000708C9" w:rsidRDefault="000708C9" w:rsidP="00AC089F">
      <w:pPr>
        <w:spacing w:line="276" w:lineRule="auto"/>
        <w:ind w:firstLine="0"/>
        <w:jc w:val="both"/>
      </w:pPr>
    </w:p>
    <w:p w14:paraId="059F2775" w14:textId="77777777" w:rsidR="000708C9" w:rsidRDefault="000708C9" w:rsidP="00AC089F">
      <w:pPr>
        <w:spacing w:line="276" w:lineRule="auto"/>
        <w:ind w:firstLine="0"/>
        <w:jc w:val="both"/>
      </w:pPr>
    </w:p>
    <w:p w14:paraId="45B960B0" w14:textId="77777777" w:rsidR="000708C9" w:rsidRDefault="000708C9" w:rsidP="00AC089F">
      <w:pPr>
        <w:spacing w:line="276" w:lineRule="auto"/>
        <w:ind w:firstLine="0"/>
        <w:jc w:val="both"/>
      </w:pPr>
    </w:p>
    <w:p w14:paraId="73BF07B7" w14:textId="77777777" w:rsidR="000708C9" w:rsidRDefault="000708C9" w:rsidP="00AC089F">
      <w:pPr>
        <w:spacing w:line="276" w:lineRule="auto"/>
        <w:ind w:firstLine="0"/>
        <w:jc w:val="both"/>
      </w:pPr>
    </w:p>
    <w:p w14:paraId="6C31ECD5" w14:textId="77777777" w:rsidR="00313632" w:rsidRDefault="00313632" w:rsidP="00AC089F">
      <w:pPr>
        <w:spacing w:line="276" w:lineRule="auto"/>
        <w:ind w:firstLine="0"/>
        <w:jc w:val="both"/>
      </w:pPr>
    </w:p>
    <w:p w14:paraId="52579154" w14:textId="77777777" w:rsidR="00313632" w:rsidRDefault="00313632" w:rsidP="00AC089F">
      <w:pPr>
        <w:spacing w:line="276" w:lineRule="auto"/>
        <w:ind w:firstLine="0"/>
        <w:jc w:val="both"/>
      </w:pPr>
    </w:p>
    <w:p w14:paraId="046F175D" w14:textId="77777777" w:rsidR="00313632" w:rsidRDefault="00313632" w:rsidP="00AC089F">
      <w:pPr>
        <w:spacing w:line="276" w:lineRule="auto"/>
        <w:ind w:firstLine="0"/>
        <w:jc w:val="both"/>
      </w:pPr>
    </w:p>
    <w:p w14:paraId="34E00814" w14:textId="77777777" w:rsidR="00313632" w:rsidRDefault="00313632" w:rsidP="00AC089F">
      <w:pPr>
        <w:spacing w:line="276" w:lineRule="auto"/>
        <w:ind w:firstLine="0"/>
        <w:jc w:val="both"/>
      </w:pPr>
    </w:p>
    <w:p w14:paraId="11A2B113" w14:textId="77777777" w:rsidR="00313632" w:rsidRDefault="00313632" w:rsidP="00AC089F">
      <w:pPr>
        <w:spacing w:line="276" w:lineRule="auto"/>
        <w:ind w:firstLine="0"/>
        <w:jc w:val="both"/>
      </w:pPr>
    </w:p>
    <w:p w14:paraId="296FD628" w14:textId="77777777" w:rsidR="00313632" w:rsidRDefault="00313632" w:rsidP="00AC089F">
      <w:pPr>
        <w:spacing w:line="276" w:lineRule="auto"/>
        <w:ind w:firstLine="0"/>
        <w:jc w:val="both"/>
      </w:pPr>
    </w:p>
    <w:p w14:paraId="42779579" w14:textId="77777777" w:rsidR="00313632" w:rsidRDefault="00313632" w:rsidP="00AC089F">
      <w:pPr>
        <w:spacing w:line="276" w:lineRule="auto"/>
        <w:ind w:firstLine="0"/>
        <w:jc w:val="both"/>
      </w:pPr>
    </w:p>
    <w:p w14:paraId="00AE0DBD" w14:textId="77777777" w:rsidR="00313632" w:rsidRDefault="00313632" w:rsidP="00AC089F">
      <w:pPr>
        <w:spacing w:line="276" w:lineRule="auto"/>
        <w:ind w:firstLine="0"/>
        <w:jc w:val="both"/>
      </w:pPr>
    </w:p>
    <w:p w14:paraId="3051C9C7" w14:textId="77777777" w:rsidR="00313632" w:rsidRDefault="00313632" w:rsidP="00AC089F">
      <w:pPr>
        <w:spacing w:line="276" w:lineRule="auto"/>
        <w:ind w:firstLine="0"/>
        <w:jc w:val="both"/>
      </w:pPr>
    </w:p>
    <w:p w14:paraId="4CB6A106" w14:textId="77777777" w:rsidR="00313632" w:rsidRDefault="00313632" w:rsidP="00AC089F">
      <w:pPr>
        <w:spacing w:line="276" w:lineRule="auto"/>
        <w:ind w:firstLine="0"/>
        <w:jc w:val="both"/>
      </w:pPr>
    </w:p>
    <w:p w14:paraId="154C3E55" w14:textId="77777777" w:rsidR="00313632" w:rsidRDefault="00313632" w:rsidP="00AC089F">
      <w:pPr>
        <w:spacing w:line="276" w:lineRule="auto"/>
        <w:ind w:firstLine="0"/>
        <w:jc w:val="both"/>
      </w:pPr>
    </w:p>
    <w:p w14:paraId="29000844" w14:textId="77777777" w:rsidR="00313632" w:rsidRDefault="00313632" w:rsidP="00AC089F">
      <w:pPr>
        <w:spacing w:line="276" w:lineRule="auto"/>
        <w:ind w:firstLine="0"/>
        <w:jc w:val="both"/>
      </w:pPr>
    </w:p>
    <w:p w14:paraId="0149D3D3" w14:textId="77777777" w:rsidR="00313632" w:rsidRDefault="00313632" w:rsidP="00AC089F">
      <w:pPr>
        <w:spacing w:line="276" w:lineRule="auto"/>
        <w:ind w:firstLine="0"/>
        <w:jc w:val="both"/>
      </w:pPr>
    </w:p>
    <w:p w14:paraId="77C3AAE1" w14:textId="75A856E8" w:rsidR="00AC089F" w:rsidRDefault="00AC089F" w:rsidP="00AC089F">
      <w:pPr>
        <w:spacing w:line="276" w:lineRule="auto"/>
        <w:ind w:firstLine="0"/>
        <w:jc w:val="both"/>
      </w:pPr>
    </w:p>
    <w:p w14:paraId="287F77D8" w14:textId="693028DB" w:rsidR="00AC089F" w:rsidRDefault="00AC089F" w:rsidP="00AC089F">
      <w:pPr>
        <w:pStyle w:val="ListParagraph"/>
        <w:numPr>
          <w:ilvl w:val="1"/>
          <w:numId w:val="29"/>
        </w:num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F74AEA">
        <w:rPr>
          <w:b/>
          <w:sz w:val="28"/>
          <w:szCs w:val="28"/>
        </w:rPr>
        <w:t>Bernou</w:t>
      </w:r>
      <w:r w:rsidR="00875399">
        <w:rPr>
          <w:b/>
          <w:sz w:val="28"/>
          <w:szCs w:val="28"/>
        </w:rPr>
        <w:t>l</w:t>
      </w:r>
      <w:r w:rsidR="00F74AEA">
        <w:rPr>
          <w:b/>
          <w:sz w:val="28"/>
          <w:szCs w:val="28"/>
        </w:rPr>
        <w:t>liNB</w:t>
      </w:r>
      <w:r>
        <w:rPr>
          <w:b/>
          <w:sz w:val="28"/>
          <w:szCs w:val="28"/>
        </w:rPr>
        <w:t xml:space="preserve"> (</w:t>
      </w:r>
      <w:r w:rsidR="00875399">
        <w:rPr>
          <w:b/>
          <w:sz w:val="28"/>
          <w:szCs w:val="28"/>
        </w:rPr>
        <w:t>72</w:t>
      </w:r>
      <w:r>
        <w:rPr>
          <w:b/>
          <w:sz w:val="28"/>
          <w:szCs w:val="28"/>
        </w:rPr>
        <w:t>.</w:t>
      </w:r>
      <w:r w:rsidR="00875399">
        <w:rPr>
          <w:b/>
          <w:sz w:val="28"/>
          <w:szCs w:val="28"/>
        </w:rPr>
        <w:t>25</w:t>
      </w:r>
      <w:r>
        <w:rPr>
          <w:b/>
          <w:sz w:val="28"/>
          <w:szCs w:val="28"/>
        </w:rPr>
        <w:t>%)</w:t>
      </w:r>
    </w:p>
    <w:p w14:paraId="5F108307" w14:textId="44C9DB1C" w:rsidR="00AC089F" w:rsidRDefault="00D86641" w:rsidP="00AC089F">
      <w:pPr>
        <w:spacing w:line="276" w:lineRule="auto"/>
        <w:ind w:firstLine="0"/>
        <w:jc w:val="both"/>
      </w:pPr>
      <w:r>
        <w:t xml:space="preserve">It is also a Naïve Bayes classifier. </w:t>
      </w:r>
      <w:r w:rsidR="001F65C6">
        <w:t xml:space="preserve">Like MultinomialNB, </w:t>
      </w:r>
      <w:r w:rsidR="004E2303">
        <w:t>it is also suitable for classification with discrete features.</w:t>
      </w:r>
      <w:r w:rsidR="006C5334">
        <w:t xml:space="preserve"> The only difference is b</w:t>
      </w:r>
      <w:r w:rsidR="00307E7F">
        <w:t xml:space="preserve">ernoulli is </w:t>
      </w:r>
      <w:r w:rsidR="006A5961">
        <w:t>designed for binary/Boolean features</w:t>
      </w:r>
      <w:r w:rsidR="006C5334">
        <w:t xml:space="preserve"> while multinomial works with occurrence counts</w:t>
      </w:r>
      <w:r w:rsidR="006A5961">
        <w:t>.</w:t>
      </w:r>
      <w:r w:rsidR="00A84D6B">
        <w:t xml:space="preserve"> </w:t>
      </w:r>
      <w:r w:rsidR="000708C9">
        <w:t xml:space="preserve">The results and implementation of this classifier can be seen in the </w:t>
      </w:r>
      <w:r w:rsidR="000708C9" w:rsidRPr="000708C9">
        <w:rPr>
          <w:i/>
        </w:rPr>
        <w:t>Figure 7</w:t>
      </w:r>
      <w:r w:rsidR="000708C9">
        <w:t xml:space="preserve"> below. </w:t>
      </w:r>
      <w:r w:rsidR="00A84D6B">
        <w:t>I have also used Alpha and set it to 1.08 after doing a sig</w:t>
      </w:r>
      <w:r w:rsidR="00D14CA7">
        <w:t>nificant number of experiments.</w:t>
      </w:r>
      <w:r w:rsidR="000708C9">
        <w:t xml:space="preserve"> </w:t>
      </w:r>
    </w:p>
    <w:p w14:paraId="4C0B114A" w14:textId="77777777" w:rsidR="00A84D6B" w:rsidRDefault="00A84D6B" w:rsidP="00AC089F">
      <w:pPr>
        <w:spacing w:line="276" w:lineRule="auto"/>
        <w:ind w:firstLine="0"/>
        <w:jc w:val="both"/>
      </w:pPr>
    </w:p>
    <w:p w14:paraId="177F8986" w14:textId="741AA39F" w:rsidR="00AC089F" w:rsidRDefault="00D2776D" w:rsidP="00AC089F">
      <w:pPr>
        <w:spacing w:line="276" w:lineRule="auto"/>
        <w:ind w:firstLine="0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B0083B" wp14:editId="0AC409C6">
                <wp:simplePos x="0" y="0"/>
                <wp:positionH relativeFrom="column">
                  <wp:posOffset>0</wp:posOffset>
                </wp:positionH>
                <wp:positionV relativeFrom="paragraph">
                  <wp:posOffset>2679700</wp:posOffset>
                </wp:positionV>
                <wp:extent cx="5943600" cy="28765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9F1E09" w14:textId="2EBB59ED" w:rsidR="0041460C" w:rsidRPr="00D2776D" w:rsidRDefault="0041460C" w:rsidP="00D2776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igure 7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>: Result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 and Implementation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 of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BernoulliNB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2" type="#_x0000_t202" style="position:absolute;left:0;text-align:left;margin-left:0;margin-top:211pt;width:468pt;height:22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" stroked="f">
                <v:textbox style="mso-fit-shape-to-text:t" inset="0,0,0,0">
                  <w:txbxContent>
                    <w:p w14:paraId="569F1E09" w14:textId="2EBB59ED" w:rsidR="0041460C" w:rsidRPr="00D2776D" w:rsidRDefault="0041460C" w:rsidP="00D2776D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</w:t>
                      </w:r>
                      <w:r>
                        <w:rPr>
                          <w:color w:val="7F7F7F" w:themeColor="text1" w:themeTint="80"/>
                        </w:rPr>
                        <w:t>igure 7</w:t>
                      </w:r>
                      <w:r w:rsidRPr="003F4A1C">
                        <w:rPr>
                          <w:color w:val="7F7F7F" w:themeColor="text1" w:themeTint="80"/>
                        </w:rPr>
                        <w:t>: Result</w:t>
                      </w:r>
                      <w:r>
                        <w:rPr>
                          <w:color w:val="7F7F7F" w:themeColor="text1" w:themeTint="80"/>
                        </w:rPr>
                        <w:t>s and Implementation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 of </w:t>
                      </w:r>
                      <w:r>
                        <w:rPr>
                          <w:color w:val="7F7F7F" w:themeColor="text1" w:themeTint="80"/>
                        </w:rPr>
                        <w:t>BernoulliNB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4D6B">
        <w:rPr>
          <w:noProof/>
          <w:lang w:eastAsia="en-US"/>
        </w:rPr>
        <w:drawing>
          <wp:anchor distT="0" distB="0" distL="114300" distR="114300" simplePos="0" relativeHeight="251714560" behindDoc="0" locked="0" layoutInCell="1" allowOverlap="1" wp14:anchorId="72C70E3C" wp14:editId="4A935D26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943600" cy="2616200"/>
            <wp:effectExtent l="0" t="0" r="0" b="0"/>
            <wp:wrapSquare wrapText="bothSides"/>
            <wp:docPr id="38" name="Picture 38" descr="Macintosh HD:Users:batuhan:Desktop:Screen Shot 2017-12-14 at 22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atuhan:Desktop:Screen Shot 2017-12-14 at 22.59.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B9553" w14:textId="1D4953D2" w:rsidR="00AC089F" w:rsidRDefault="00AC089F" w:rsidP="00AC089F">
      <w:pPr>
        <w:pStyle w:val="ListParagraph"/>
        <w:numPr>
          <w:ilvl w:val="1"/>
          <w:numId w:val="29"/>
        </w:num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B36502">
        <w:rPr>
          <w:b/>
          <w:sz w:val="28"/>
          <w:szCs w:val="28"/>
        </w:rPr>
        <w:t>SVC</w:t>
      </w:r>
      <w:r>
        <w:rPr>
          <w:b/>
          <w:sz w:val="28"/>
          <w:szCs w:val="28"/>
        </w:rPr>
        <w:t xml:space="preserve"> (</w:t>
      </w:r>
      <w:r w:rsidR="00B36502">
        <w:rPr>
          <w:b/>
          <w:sz w:val="28"/>
          <w:szCs w:val="28"/>
        </w:rPr>
        <w:t>45</w:t>
      </w:r>
      <w:r>
        <w:rPr>
          <w:b/>
          <w:sz w:val="28"/>
          <w:szCs w:val="28"/>
        </w:rPr>
        <w:t>.</w:t>
      </w:r>
      <w:r w:rsidR="00B36502">
        <w:rPr>
          <w:b/>
          <w:sz w:val="28"/>
          <w:szCs w:val="28"/>
        </w:rPr>
        <w:t>63</w:t>
      </w:r>
      <w:r>
        <w:rPr>
          <w:b/>
          <w:sz w:val="28"/>
          <w:szCs w:val="28"/>
        </w:rPr>
        <w:t>%)</w:t>
      </w:r>
    </w:p>
    <w:p w14:paraId="272C5B1C" w14:textId="321E0D12" w:rsidR="00AC089F" w:rsidRPr="00080490" w:rsidRDefault="00080490" w:rsidP="00AC089F">
      <w:pPr>
        <w:spacing w:line="276" w:lineRule="auto"/>
        <w:ind w:firstLine="0"/>
        <w:jc w:val="both"/>
      </w:pPr>
      <w:r>
        <w:t xml:space="preserve">SVC is Support Vector Machines as described in the </w:t>
      </w:r>
      <w:r w:rsidRPr="00080490">
        <w:rPr>
          <w:i/>
        </w:rPr>
        <w:t>Section</w:t>
      </w:r>
      <w:r>
        <w:t xml:space="preserve"> </w:t>
      </w:r>
      <w:r w:rsidRPr="00080490">
        <w:rPr>
          <w:i/>
        </w:rPr>
        <w:t>2.1</w:t>
      </w:r>
      <w:r>
        <w:rPr>
          <w:i/>
        </w:rPr>
        <w:t xml:space="preserve"> </w:t>
      </w:r>
      <w:r>
        <w:t xml:space="preserve">but without a linear kernel. </w:t>
      </w:r>
      <w:r w:rsidR="008978C0">
        <w:t xml:space="preserve">The results and implementation of this classifier can be shown in the </w:t>
      </w:r>
      <w:r w:rsidR="008978C0" w:rsidRPr="008978C0">
        <w:rPr>
          <w:i/>
        </w:rPr>
        <w:t>Figure 8</w:t>
      </w:r>
      <w:r w:rsidR="008978C0">
        <w:t xml:space="preserve"> below.</w:t>
      </w:r>
    </w:p>
    <w:p w14:paraId="3D2567EB" w14:textId="2137D671" w:rsidR="00AC089F" w:rsidRDefault="00B73DE3" w:rsidP="00AC089F">
      <w:pPr>
        <w:spacing w:line="276" w:lineRule="auto"/>
        <w:ind w:firstLine="0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2A67DE" wp14:editId="53DFA00A">
                <wp:simplePos x="0" y="0"/>
                <wp:positionH relativeFrom="column">
                  <wp:posOffset>342900</wp:posOffset>
                </wp:positionH>
                <wp:positionV relativeFrom="paragraph">
                  <wp:posOffset>2569210</wp:posOffset>
                </wp:positionV>
                <wp:extent cx="5372100" cy="28765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6CB3BA" w14:textId="0D17407F" w:rsidR="0041460C" w:rsidRPr="00B73DE3" w:rsidRDefault="0041460C" w:rsidP="00B73DE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igure 8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>: Result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 and Implementation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 of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SVC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3" type="#_x0000_t202" style="position:absolute;left:0;text-align:left;margin-left:27pt;margin-top:202.3pt;width:423pt;height:22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" stroked="f">
                <v:textbox style="mso-fit-shape-to-text:t" inset="0,0,0,0">
                  <w:txbxContent>
                    <w:p w14:paraId="6C6CB3BA" w14:textId="0D17407F" w:rsidR="0041460C" w:rsidRPr="00B73DE3" w:rsidRDefault="0041460C" w:rsidP="00B73DE3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</w:t>
                      </w:r>
                      <w:r>
                        <w:rPr>
                          <w:color w:val="7F7F7F" w:themeColor="text1" w:themeTint="80"/>
                        </w:rPr>
                        <w:t>igure 8</w:t>
                      </w:r>
                      <w:r w:rsidRPr="003F4A1C">
                        <w:rPr>
                          <w:color w:val="7F7F7F" w:themeColor="text1" w:themeTint="80"/>
                        </w:rPr>
                        <w:t>: Result</w:t>
                      </w:r>
                      <w:r>
                        <w:rPr>
                          <w:color w:val="7F7F7F" w:themeColor="text1" w:themeTint="80"/>
                        </w:rPr>
                        <w:t>s and Implementation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 of </w:t>
                      </w:r>
                      <w:r>
                        <w:rPr>
                          <w:color w:val="7F7F7F" w:themeColor="text1" w:themeTint="80"/>
                        </w:rPr>
                        <w:t>SVC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0022">
        <w:rPr>
          <w:noProof/>
          <w:lang w:eastAsia="en-US"/>
        </w:rPr>
        <w:drawing>
          <wp:anchor distT="0" distB="0" distL="114300" distR="114300" simplePos="0" relativeHeight="251717632" behindDoc="0" locked="0" layoutInCell="1" allowOverlap="1" wp14:anchorId="0B483754" wp14:editId="1FE4F03C">
            <wp:simplePos x="0" y="0"/>
            <wp:positionH relativeFrom="column">
              <wp:posOffset>342900</wp:posOffset>
            </wp:positionH>
            <wp:positionV relativeFrom="paragraph">
              <wp:posOffset>205105</wp:posOffset>
            </wp:positionV>
            <wp:extent cx="5372100" cy="2306955"/>
            <wp:effectExtent l="0" t="0" r="12700" b="4445"/>
            <wp:wrapSquare wrapText="bothSides"/>
            <wp:docPr id="42" name="Picture 42" descr="Macintosh HD:Users:batuhan:Desktop:Screen Shot 2017-12-14 at 23.0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atuhan:Desktop:Screen Shot 2017-12-14 at 23.05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349A" w14:textId="2523F626" w:rsidR="00AC089F" w:rsidRDefault="00AC089F" w:rsidP="00AC089F">
      <w:pPr>
        <w:spacing w:line="276" w:lineRule="auto"/>
        <w:ind w:firstLine="0"/>
        <w:jc w:val="both"/>
      </w:pPr>
    </w:p>
    <w:p w14:paraId="4F676890" w14:textId="77777777" w:rsidR="008A737E" w:rsidRDefault="008A737E" w:rsidP="008A737E">
      <w:pPr>
        <w:spacing w:line="276" w:lineRule="auto"/>
        <w:ind w:firstLine="0"/>
        <w:jc w:val="both"/>
      </w:pPr>
    </w:p>
    <w:p w14:paraId="02CCD198" w14:textId="77777777" w:rsidR="008A737E" w:rsidRDefault="008A737E" w:rsidP="008A737E">
      <w:pPr>
        <w:ind w:firstLine="0"/>
        <w:jc w:val="both"/>
        <w:rPr>
          <w:b/>
          <w:sz w:val="28"/>
          <w:szCs w:val="28"/>
        </w:rPr>
      </w:pPr>
    </w:p>
    <w:p w14:paraId="6BAFFF5C" w14:textId="77777777" w:rsidR="00AC089F" w:rsidRDefault="00AC089F" w:rsidP="008A737E">
      <w:pPr>
        <w:ind w:firstLine="0"/>
        <w:jc w:val="both"/>
        <w:rPr>
          <w:b/>
          <w:sz w:val="28"/>
          <w:szCs w:val="28"/>
        </w:rPr>
      </w:pPr>
    </w:p>
    <w:p w14:paraId="59E4637B" w14:textId="77777777" w:rsidR="00AC089F" w:rsidRDefault="00AC089F" w:rsidP="008A737E">
      <w:pPr>
        <w:ind w:firstLine="0"/>
        <w:jc w:val="both"/>
        <w:rPr>
          <w:b/>
          <w:sz w:val="28"/>
          <w:szCs w:val="28"/>
        </w:rPr>
      </w:pPr>
    </w:p>
    <w:p w14:paraId="29C957A7" w14:textId="77777777" w:rsidR="00AC089F" w:rsidRDefault="00AC089F" w:rsidP="008A737E">
      <w:pPr>
        <w:ind w:firstLine="0"/>
        <w:jc w:val="both"/>
        <w:rPr>
          <w:b/>
          <w:sz w:val="28"/>
          <w:szCs w:val="28"/>
        </w:rPr>
      </w:pPr>
    </w:p>
    <w:p w14:paraId="748175DF" w14:textId="77777777" w:rsidR="0093003E" w:rsidRDefault="0093003E" w:rsidP="0093003E">
      <w:pPr>
        <w:pStyle w:val="ListParagraph"/>
        <w:numPr>
          <w:ilvl w:val="0"/>
          <w:numId w:val="18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Conclusion </w:t>
      </w:r>
    </w:p>
    <w:p w14:paraId="0340852D" w14:textId="0F913221" w:rsidR="00087E42" w:rsidRDefault="00604C17" w:rsidP="00087E42">
      <w:pPr>
        <w:spacing w:line="276" w:lineRule="auto"/>
        <w:ind w:firstLine="0"/>
        <w:jc w:val="both"/>
      </w:pPr>
      <w:r>
        <w:t xml:space="preserve">In conclusion, </w:t>
      </w:r>
      <w:r w:rsidR="00625FC9">
        <w:t xml:space="preserve">after testing these 5 different classifiers, I have examined </w:t>
      </w:r>
      <w:r w:rsidR="00B77B7D">
        <w:t>some</w:t>
      </w:r>
      <w:r w:rsidR="0037476D">
        <w:t xml:space="preserve"> changes on performances </w:t>
      </w:r>
      <w:r w:rsidR="00DB3FE7">
        <w:t>after applying different parameters.</w:t>
      </w:r>
      <w:r w:rsidR="00D538B9">
        <w:t xml:space="preserve"> I have also realized that each classifier is strong on some cases and weak on another. </w:t>
      </w:r>
      <w:r w:rsidR="001B0222">
        <w:t xml:space="preserve">In this case, LinearSVC </w:t>
      </w:r>
      <w:r w:rsidR="00EF6F5B">
        <w:t xml:space="preserve">performed the best among 5 </w:t>
      </w:r>
      <w:r w:rsidR="00F87304">
        <w:t>classifiers</w:t>
      </w:r>
      <w:r w:rsidR="00EF6F5B">
        <w:t xml:space="preserve">. </w:t>
      </w:r>
      <w:r w:rsidR="009C2E4C">
        <w:t>At first, I expected MLPClassifier to perform better than LinearSVC since it’s neural network.</w:t>
      </w:r>
      <w:r w:rsidR="00F76161">
        <w:t xml:space="preserve"> However, LinearSVC tended to be slightly better than MLPClassifier.</w:t>
      </w:r>
      <w:r w:rsidR="00152B9B">
        <w:t xml:space="preserve"> I think that it’s because of the size and complexity of the data.</w:t>
      </w:r>
      <w:r w:rsidR="00F76161">
        <w:t xml:space="preserve"> </w:t>
      </w:r>
      <w:r w:rsidR="00AA436F">
        <w:t xml:space="preserve">If the data </w:t>
      </w:r>
      <w:r w:rsidR="003152E3">
        <w:t>were</w:t>
      </w:r>
      <w:r w:rsidR="00AA436F">
        <w:t xml:space="preserve"> bigger</w:t>
      </w:r>
      <w:r w:rsidR="004A1B45">
        <w:t xml:space="preserve"> and more complex</w:t>
      </w:r>
      <w:r w:rsidR="00AA436F">
        <w:t>,</w:t>
      </w:r>
      <w:r w:rsidR="002E5A16">
        <w:t xml:space="preserve"> maybe MLPClassifier would perform better.</w:t>
      </w:r>
      <w:r w:rsidR="00B86C1D">
        <w:t xml:space="preserve"> To conclude, </w:t>
      </w:r>
      <w:r w:rsidR="0041460C">
        <w:t xml:space="preserve">I think all classifiers except SVC performed well. The overall results can be seen in the </w:t>
      </w:r>
      <w:r w:rsidR="0041460C" w:rsidRPr="0041460C">
        <w:rPr>
          <w:i/>
        </w:rPr>
        <w:t>Figure 9</w:t>
      </w:r>
      <w:r w:rsidR="0041460C">
        <w:t xml:space="preserve"> below.</w:t>
      </w:r>
    </w:p>
    <w:p w14:paraId="503CCA71" w14:textId="77777777" w:rsidR="0041460C" w:rsidRDefault="0041460C" w:rsidP="00087E42">
      <w:pPr>
        <w:spacing w:line="276" w:lineRule="auto"/>
        <w:ind w:firstLine="0"/>
        <w:jc w:val="both"/>
      </w:pPr>
    </w:p>
    <w:p w14:paraId="6C66B4B6" w14:textId="5E607C95" w:rsidR="00CB19A8" w:rsidRPr="00203ED4" w:rsidRDefault="008E2FB9" w:rsidP="00CB19A8">
      <w:pPr>
        <w:spacing w:line="276" w:lineRule="auto"/>
        <w:ind w:firstLine="0"/>
        <w:jc w:val="both"/>
        <w:rPr>
          <w:b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B94B9F" wp14:editId="3096D5C0">
                <wp:simplePos x="0" y="0"/>
                <wp:positionH relativeFrom="column">
                  <wp:posOffset>0</wp:posOffset>
                </wp:positionH>
                <wp:positionV relativeFrom="paragraph">
                  <wp:posOffset>1471930</wp:posOffset>
                </wp:positionV>
                <wp:extent cx="5943600" cy="28765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DD6810" w14:textId="054CEE3D" w:rsidR="008E2FB9" w:rsidRPr="008E2FB9" w:rsidRDefault="008E2FB9" w:rsidP="008E2FB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7F7F7F" w:themeColor="text1" w:themeTint="80"/>
                                <w:lang w:eastAsia="en-US"/>
                              </w:rPr>
                            </w:pPr>
                            <w:r w:rsidRPr="003F4A1C">
                              <w:rPr>
                                <w:color w:val="7F7F7F" w:themeColor="text1" w:themeTint="80"/>
                              </w:rPr>
                              <w:t>F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igure 9</w:t>
                            </w:r>
                            <w:r w:rsidRPr="003F4A1C">
                              <w:rPr>
                                <w:color w:val="7F7F7F" w:themeColor="text1" w:themeTint="80"/>
                              </w:rPr>
                              <w:t xml:space="preserve">: 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>Overall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4" type="#_x0000_t202" style="position:absolute;left:0;text-align:left;margin-left:0;margin-top:115.9pt;width:468pt;height:22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" stroked="f">
                <v:textbox style="mso-fit-shape-to-text:t" inset="0,0,0,0">
                  <w:txbxContent>
                    <w:p w14:paraId="6DDD6810" w14:textId="054CEE3D" w:rsidR="008E2FB9" w:rsidRPr="008E2FB9" w:rsidRDefault="008E2FB9" w:rsidP="008E2FB9">
                      <w:pPr>
                        <w:pStyle w:val="Caption"/>
                        <w:jc w:val="center"/>
                        <w:rPr>
                          <w:noProof/>
                          <w:color w:val="7F7F7F" w:themeColor="text1" w:themeTint="80"/>
                          <w:lang w:eastAsia="en-US"/>
                        </w:rPr>
                      </w:pPr>
                      <w:r w:rsidRPr="003F4A1C">
                        <w:rPr>
                          <w:color w:val="7F7F7F" w:themeColor="text1" w:themeTint="80"/>
                        </w:rPr>
                        <w:t>F</w:t>
                      </w:r>
                      <w:r>
                        <w:rPr>
                          <w:color w:val="7F7F7F" w:themeColor="text1" w:themeTint="80"/>
                        </w:rPr>
                        <w:t>igure 9</w:t>
                      </w:r>
                      <w:r w:rsidRPr="003F4A1C">
                        <w:rPr>
                          <w:color w:val="7F7F7F" w:themeColor="text1" w:themeTint="80"/>
                        </w:rPr>
                        <w:t xml:space="preserve">: </w:t>
                      </w:r>
                      <w:r>
                        <w:rPr>
                          <w:color w:val="7F7F7F" w:themeColor="text1" w:themeTint="80"/>
                        </w:rPr>
                        <w:t>Overall Results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720704" behindDoc="0" locked="0" layoutInCell="1" allowOverlap="1" wp14:anchorId="6BAEEE92" wp14:editId="7F9F171F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943600" cy="1409700"/>
            <wp:effectExtent l="0" t="0" r="0" b="12700"/>
            <wp:wrapSquare wrapText="bothSides"/>
            <wp:docPr id="44" name="Picture 44" descr="Macintosh HD:Users:batuhan:Desktop:Screen Shot 2017-12-14 at 23.2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atuhan:Desktop:Screen Shot 2017-12-14 at 23.20.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0147D" w14:textId="6488587E" w:rsidR="00CB19A8" w:rsidRDefault="00CB19A8" w:rsidP="00CB19A8">
      <w:pPr>
        <w:ind w:firstLine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References</w:t>
      </w:r>
    </w:p>
    <w:p w14:paraId="23982361" w14:textId="097366AA" w:rsidR="002B23B7" w:rsidRPr="00CA2F3F" w:rsidRDefault="00A00457" w:rsidP="00CA2F3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hyperlink r:id="rId20" w:history="1">
        <w:r w:rsidR="00CB19A8" w:rsidRPr="002C18E5">
          <w:rPr>
            <w:rStyle w:val="Hyperlink"/>
            <w:rFonts w:ascii="Times New Roman" w:hAnsi="Times New Roman" w:cs="Times New Roman"/>
          </w:rPr>
          <w:t>http://scikit-learn.org</w:t>
        </w:r>
      </w:hyperlink>
    </w:p>
    <w:sectPr w:rsidR="002B23B7" w:rsidRPr="00CA2F3F" w:rsidSect="000613D1"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79832F" w14:textId="77777777" w:rsidR="0041460C" w:rsidRDefault="0041460C">
      <w:pPr>
        <w:spacing w:line="240" w:lineRule="auto"/>
      </w:pPr>
      <w:r>
        <w:separator/>
      </w:r>
    </w:p>
  </w:endnote>
  <w:endnote w:type="continuationSeparator" w:id="0">
    <w:p w14:paraId="77F01FB3" w14:textId="77777777" w:rsidR="0041460C" w:rsidRDefault="004146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F61F58" w14:textId="77777777" w:rsidR="0041460C" w:rsidRDefault="0041460C">
      <w:pPr>
        <w:spacing w:line="240" w:lineRule="auto"/>
      </w:pPr>
      <w:r>
        <w:separator/>
      </w:r>
    </w:p>
  </w:footnote>
  <w:footnote w:type="continuationSeparator" w:id="0">
    <w:p w14:paraId="730FD342" w14:textId="77777777" w:rsidR="0041460C" w:rsidRDefault="004146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C2D8C9" w14:textId="77777777" w:rsidR="0041460C" w:rsidRDefault="0041460C">
    <w:pPr>
      <w:pStyle w:val="Header"/>
    </w:pPr>
  </w:p>
  <w:p w14:paraId="11035750" w14:textId="77777777" w:rsidR="0041460C" w:rsidRDefault="0041460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5359E9"/>
    <w:multiLevelType w:val="hybridMultilevel"/>
    <w:tmpl w:val="67442198"/>
    <w:lvl w:ilvl="0" w:tplc="100889F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D89ED6D2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1D9B7463"/>
    <w:multiLevelType w:val="hybridMultilevel"/>
    <w:tmpl w:val="8C52D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6729BA"/>
    <w:multiLevelType w:val="hybridMultilevel"/>
    <w:tmpl w:val="20721944"/>
    <w:lvl w:ilvl="0" w:tplc="100889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9D51D5D"/>
    <w:multiLevelType w:val="hybridMultilevel"/>
    <w:tmpl w:val="5002D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2DD33A1E"/>
    <w:multiLevelType w:val="hybridMultilevel"/>
    <w:tmpl w:val="C114C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7303A0"/>
    <w:multiLevelType w:val="hybridMultilevel"/>
    <w:tmpl w:val="77F2EB98"/>
    <w:lvl w:ilvl="0" w:tplc="D89ED6D2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88268916">
      <w:start w:val="1"/>
      <w:numFmt w:val="decimal"/>
      <w:lvlText w:val="6.%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265693B"/>
    <w:multiLevelType w:val="multilevel"/>
    <w:tmpl w:val="93EA1362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7153DC1"/>
    <w:multiLevelType w:val="multilevel"/>
    <w:tmpl w:val="2072194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3E2B3A"/>
    <w:multiLevelType w:val="multilevel"/>
    <w:tmpl w:val="67442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EC93011"/>
    <w:multiLevelType w:val="hybridMultilevel"/>
    <w:tmpl w:val="85D4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5B1B5787"/>
    <w:multiLevelType w:val="multilevel"/>
    <w:tmpl w:val="4572ABF8"/>
    <w:numStyleLink w:val="MLAOutline"/>
  </w:abstractNum>
  <w:abstractNum w:abstractNumId="26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>
    <w:nsid w:val="5D5007FB"/>
    <w:multiLevelType w:val="hybridMultilevel"/>
    <w:tmpl w:val="E5BC1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687055"/>
    <w:multiLevelType w:val="hybridMultilevel"/>
    <w:tmpl w:val="64E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680464"/>
    <w:multiLevelType w:val="multilevel"/>
    <w:tmpl w:val="93EA1362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ED169FC"/>
    <w:multiLevelType w:val="hybridMultilevel"/>
    <w:tmpl w:val="56184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4"/>
  </w:num>
  <w:num w:numId="13">
    <w:abstractNumId w:val="25"/>
  </w:num>
  <w:num w:numId="14">
    <w:abstractNumId w:val="23"/>
  </w:num>
  <w:num w:numId="15">
    <w:abstractNumId w:val="11"/>
  </w:num>
  <w:num w:numId="16">
    <w:abstractNumId w:val="16"/>
  </w:num>
  <w:num w:numId="17">
    <w:abstractNumId w:val="26"/>
  </w:num>
  <w:num w:numId="18">
    <w:abstractNumId w:val="10"/>
  </w:num>
  <w:num w:numId="19">
    <w:abstractNumId w:val="13"/>
  </w:num>
  <w:num w:numId="20">
    <w:abstractNumId w:val="20"/>
  </w:num>
  <w:num w:numId="21">
    <w:abstractNumId w:val="12"/>
  </w:num>
  <w:num w:numId="22">
    <w:abstractNumId w:val="21"/>
  </w:num>
  <w:num w:numId="23">
    <w:abstractNumId w:val="30"/>
  </w:num>
  <w:num w:numId="24">
    <w:abstractNumId w:val="15"/>
  </w:num>
  <w:num w:numId="25">
    <w:abstractNumId w:val="28"/>
  </w:num>
  <w:num w:numId="26">
    <w:abstractNumId w:val="22"/>
  </w:num>
  <w:num w:numId="27">
    <w:abstractNumId w:val="17"/>
  </w:num>
  <w:num w:numId="28">
    <w:abstractNumId w:val="27"/>
  </w:num>
  <w:num w:numId="29">
    <w:abstractNumId w:val="18"/>
  </w:num>
  <w:num w:numId="30">
    <w:abstractNumId w:val="29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4BB"/>
    <w:rsid w:val="00000EAB"/>
    <w:rsid w:val="00004DA7"/>
    <w:rsid w:val="000062E6"/>
    <w:rsid w:val="00012395"/>
    <w:rsid w:val="00012ECC"/>
    <w:rsid w:val="000131E3"/>
    <w:rsid w:val="00023A18"/>
    <w:rsid w:val="0002445A"/>
    <w:rsid w:val="00025471"/>
    <w:rsid w:val="000300AD"/>
    <w:rsid w:val="0003167A"/>
    <w:rsid w:val="00031C18"/>
    <w:rsid w:val="00033776"/>
    <w:rsid w:val="00033E30"/>
    <w:rsid w:val="00035957"/>
    <w:rsid w:val="00035CC6"/>
    <w:rsid w:val="000368E0"/>
    <w:rsid w:val="00040711"/>
    <w:rsid w:val="000451E9"/>
    <w:rsid w:val="00052187"/>
    <w:rsid w:val="000545C5"/>
    <w:rsid w:val="00054D5C"/>
    <w:rsid w:val="000552AB"/>
    <w:rsid w:val="00057B9C"/>
    <w:rsid w:val="000613D1"/>
    <w:rsid w:val="000640A1"/>
    <w:rsid w:val="000708C9"/>
    <w:rsid w:val="000715B0"/>
    <w:rsid w:val="000745CB"/>
    <w:rsid w:val="00074A6C"/>
    <w:rsid w:val="00077E7D"/>
    <w:rsid w:val="00080490"/>
    <w:rsid w:val="00080C00"/>
    <w:rsid w:val="00080C97"/>
    <w:rsid w:val="000816AD"/>
    <w:rsid w:val="000823FF"/>
    <w:rsid w:val="00082A7A"/>
    <w:rsid w:val="00082EFB"/>
    <w:rsid w:val="000836EA"/>
    <w:rsid w:val="00087E42"/>
    <w:rsid w:val="00091F78"/>
    <w:rsid w:val="00094122"/>
    <w:rsid w:val="0009538F"/>
    <w:rsid w:val="000A0C1C"/>
    <w:rsid w:val="000A18E2"/>
    <w:rsid w:val="000A1910"/>
    <w:rsid w:val="000B0A21"/>
    <w:rsid w:val="000B257E"/>
    <w:rsid w:val="000B2626"/>
    <w:rsid w:val="000B3452"/>
    <w:rsid w:val="000B5C70"/>
    <w:rsid w:val="000C1006"/>
    <w:rsid w:val="000C19ED"/>
    <w:rsid w:val="000C1E86"/>
    <w:rsid w:val="000D0022"/>
    <w:rsid w:val="000D0B8B"/>
    <w:rsid w:val="000D0C42"/>
    <w:rsid w:val="000D3C6F"/>
    <w:rsid w:val="000D43A1"/>
    <w:rsid w:val="000D605C"/>
    <w:rsid w:val="000D7191"/>
    <w:rsid w:val="000E18B9"/>
    <w:rsid w:val="000E52AE"/>
    <w:rsid w:val="000E7AF7"/>
    <w:rsid w:val="000F3164"/>
    <w:rsid w:val="000F498C"/>
    <w:rsid w:val="000F4D0C"/>
    <w:rsid w:val="001017F1"/>
    <w:rsid w:val="001110E1"/>
    <w:rsid w:val="0011384C"/>
    <w:rsid w:val="00117256"/>
    <w:rsid w:val="00121A1B"/>
    <w:rsid w:val="00133F01"/>
    <w:rsid w:val="00135929"/>
    <w:rsid w:val="00137DD5"/>
    <w:rsid w:val="00141A4E"/>
    <w:rsid w:val="00151775"/>
    <w:rsid w:val="00152AB7"/>
    <w:rsid w:val="00152B9B"/>
    <w:rsid w:val="0015314A"/>
    <w:rsid w:val="00163F3B"/>
    <w:rsid w:val="00164F8A"/>
    <w:rsid w:val="0016797A"/>
    <w:rsid w:val="001713BE"/>
    <w:rsid w:val="0017330E"/>
    <w:rsid w:val="00176FA6"/>
    <w:rsid w:val="00180E04"/>
    <w:rsid w:val="001813D8"/>
    <w:rsid w:val="001907D4"/>
    <w:rsid w:val="00191B90"/>
    <w:rsid w:val="00191C2F"/>
    <w:rsid w:val="00193725"/>
    <w:rsid w:val="001942A9"/>
    <w:rsid w:val="001A2B3A"/>
    <w:rsid w:val="001A3BA7"/>
    <w:rsid w:val="001A4873"/>
    <w:rsid w:val="001B0222"/>
    <w:rsid w:val="001B11A7"/>
    <w:rsid w:val="001B33BC"/>
    <w:rsid w:val="001C0252"/>
    <w:rsid w:val="001C0AFA"/>
    <w:rsid w:val="001C1E93"/>
    <w:rsid w:val="001C3712"/>
    <w:rsid w:val="001C41B7"/>
    <w:rsid w:val="001C7645"/>
    <w:rsid w:val="001D37BF"/>
    <w:rsid w:val="001D6619"/>
    <w:rsid w:val="001D7859"/>
    <w:rsid w:val="001D787E"/>
    <w:rsid w:val="001E5951"/>
    <w:rsid w:val="001F0276"/>
    <w:rsid w:val="001F191C"/>
    <w:rsid w:val="001F54AA"/>
    <w:rsid w:val="001F65C6"/>
    <w:rsid w:val="001F7E67"/>
    <w:rsid w:val="00203ED4"/>
    <w:rsid w:val="002073CC"/>
    <w:rsid w:val="00212F6C"/>
    <w:rsid w:val="002153F6"/>
    <w:rsid w:val="002162F0"/>
    <w:rsid w:val="00216D7C"/>
    <w:rsid w:val="00223154"/>
    <w:rsid w:val="00223B2C"/>
    <w:rsid w:val="00224C69"/>
    <w:rsid w:val="00225A16"/>
    <w:rsid w:val="0023283D"/>
    <w:rsid w:val="00237026"/>
    <w:rsid w:val="0024336A"/>
    <w:rsid w:val="002433D1"/>
    <w:rsid w:val="002455EB"/>
    <w:rsid w:val="00246C78"/>
    <w:rsid w:val="00252CF9"/>
    <w:rsid w:val="002661FA"/>
    <w:rsid w:val="0026689C"/>
    <w:rsid w:val="00270708"/>
    <w:rsid w:val="0027334F"/>
    <w:rsid w:val="00275F7E"/>
    <w:rsid w:val="00282E95"/>
    <w:rsid w:val="002902F2"/>
    <w:rsid w:val="0029280E"/>
    <w:rsid w:val="00295EF1"/>
    <w:rsid w:val="00297FED"/>
    <w:rsid w:val="002A2058"/>
    <w:rsid w:val="002A598B"/>
    <w:rsid w:val="002A71F5"/>
    <w:rsid w:val="002A752B"/>
    <w:rsid w:val="002A7F04"/>
    <w:rsid w:val="002B23B7"/>
    <w:rsid w:val="002B650C"/>
    <w:rsid w:val="002B6816"/>
    <w:rsid w:val="002C0DEC"/>
    <w:rsid w:val="002C18E5"/>
    <w:rsid w:val="002C1D2B"/>
    <w:rsid w:val="002C4238"/>
    <w:rsid w:val="002C4419"/>
    <w:rsid w:val="002C69C3"/>
    <w:rsid w:val="002C7AA1"/>
    <w:rsid w:val="002D0CF8"/>
    <w:rsid w:val="002D2901"/>
    <w:rsid w:val="002D4581"/>
    <w:rsid w:val="002E01A7"/>
    <w:rsid w:val="002E0F20"/>
    <w:rsid w:val="002E1699"/>
    <w:rsid w:val="002E261B"/>
    <w:rsid w:val="002E5A16"/>
    <w:rsid w:val="002E7500"/>
    <w:rsid w:val="002F151B"/>
    <w:rsid w:val="00300009"/>
    <w:rsid w:val="0030099C"/>
    <w:rsid w:val="00306CA3"/>
    <w:rsid w:val="00307E7F"/>
    <w:rsid w:val="00307FCA"/>
    <w:rsid w:val="0031061B"/>
    <w:rsid w:val="00310C2A"/>
    <w:rsid w:val="00313632"/>
    <w:rsid w:val="003145B5"/>
    <w:rsid w:val="003152E3"/>
    <w:rsid w:val="003162C9"/>
    <w:rsid w:val="003241A8"/>
    <w:rsid w:val="003273DA"/>
    <w:rsid w:val="003368CC"/>
    <w:rsid w:val="00340AD9"/>
    <w:rsid w:val="00342907"/>
    <w:rsid w:val="003434B0"/>
    <w:rsid w:val="003449AF"/>
    <w:rsid w:val="003453A7"/>
    <w:rsid w:val="0034643D"/>
    <w:rsid w:val="00351C41"/>
    <w:rsid w:val="00351EAB"/>
    <w:rsid w:val="0036024E"/>
    <w:rsid w:val="00365939"/>
    <w:rsid w:val="003661C4"/>
    <w:rsid w:val="00370742"/>
    <w:rsid w:val="003717EF"/>
    <w:rsid w:val="00372CE0"/>
    <w:rsid w:val="003743B3"/>
    <w:rsid w:val="0037476D"/>
    <w:rsid w:val="0037667A"/>
    <w:rsid w:val="003832D8"/>
    <w:rsid w:val="003836D7"/>
    <w:rsid w:val="003944AC"/>
    <w:rsid w:val="00396FD4"/>
    <w:rsid w:val="003A02B6"/>
    <w:rsid w:val="003A0C74"/>
    <w:rsid w:val="003A3D6A"/>
    <w:rsid w:val="003A6009"/>
    <w:rsid w:val="003A7706"/>
    <w:rsid w:val="003B22CB"/>
    <w:rsid w:val="003B4430"/>
    <w:rsid w:val="003C0272"/>
    <w:rsid w:val="003C117C"/>
    <w:rsid w:val="003C2A79"/>
    <w:rsid w:val="003C6FAE"/>
    <w:rsid w:val="003C7C55"/>
    <w:rsid w:val="003D0576"/>
    <w:rsid w:val="003D0964"/>
    <w:rsid w:val="003D258A"/>
    <w:rsid w:val="003D3C28"/>
    <w:rsid w:val="003E2E28"/>
    <w:rsid w:val="003E4AEB"/>
    <w:rsid w:val="003E6FD6"/>
    <w:rsid w:val="003E748F"/>
    <w:rsid w:val="003F1F82"/>
    <w:rsid w:val="003F47D1"/>
    <w:rsid w:val="003F4A1C"/>
    <w:rsid w:val="003F4B75"/>
    <w:rsid w:val="00403F64"/>
    <w:rsid w:val="00405FDD"/>
    <w:rsid w:val="00410445"/>
    <w:rsid w:val="00411BA2"/>
    <w:rsid w:val="00412DEC"/>
    <w:rsid w:val="0041460C"/>
    <w:rsid w:val="004159B3"/>
    <w:rsid w:val="004200AC"/>
    <w:rsid w:val="00420345"/>
    <w:rsid w:val="0042374D"/>
    <w:rsid w:val="00425B90"/>
    <w:rsid w:val="00427405"/>
    <w:rsid w:val="00430878"/>
    <w:rsid w:val="00431B68"/>
    <w:rsid w:val="00433110"/>
    <w:rsid w:val="00444316"/>
    <w:rsid w:val="00453B51"/>
    <w:rsid w:val="00454913"/>
    <w:rsid w:val="00457663"/>
    <w:rsid w:val="004579C0"/>
    <w:rsid w:val="0046706B"/>
    <w:rsid w:val="00467EBB"/>
    <w:rsid w:val="004700EE"/>
    <w:rsid w:val="00470ED8"/>
    <w:rsid w:val="004752B6"/>
    <w:rsid w:val="00475BEC"/>
    <w:rsid w:val="0048115E"/>
    <w:rsid w:val="00490187"/>
    <w:rsid w:val="00490CED"/>
    <w:rsid w:val="00496DBC"/>
    <w:rsid w:val="004A1B45"/>
    <w:rsid w:val="004A31D9"/>
    <w:rsid w:val="004A5922"/>
    <w:rsid w:val="004A6601"/>
    <w:rsid w:val="004A78B0"/>
    <w:rsid w:val="004C059D"/>
    <w:rsid w:val="004D0CF7"/>
    <w:rsid w:val="004D1382"/>
    <w:rsid w:val="004D279A"/>
    <w:rsid w:val="004D668B"/>
    <w:rsid w:val="004D72F5"/>
    <w:rsid w:val="004E2303"/>
    <w:rsid w:val="004E7E19"/>
    <w:rsid w:val="004F07B1"/>
    <w:rsid w:val="004F41B7"/>
    <w:rsid w:val="004F59F0"/>
    <w:rsid w:val="004F7FDD"/>
    <w:rsid w:val="0050029F"/>
    <w:rsid w:val="00504433"/>
    <w:rsid w:val="00506085"/>
    <w:rsid w:val="00513FC2"/>
    <w:rsid w:val="00513FDC"/>
    <w:rsid w:val="00523813"/>
    <w:rsid w:val="0052450A"/>
    <w:rsid w:val="00526FC7"/>
    <w:rsid w:val="00531D8E"/>
    <w:rsid w:val="0054142E"/>
    <w:rsid w:val="00547BA6"/>
    <w:rsid w:val="00554DC8"/>
    <w:rsid w:val="005638EE"/>
    <w:rsid w:val="00565F80"/>
    <w:rsid w:val="0056647B"/>
    <w:rsid w:val="00567D56"/>
    <w:rsid w:val="00577C66"/>
    <w:rsid w:val="00590AAA"/>
    <w:rsid w:val="00590BC5"/>
    <w:rsid w:val="005971EA"/>
    <w:rsid w:val="005A3BB6"/>
    <w:rsid w:val="005A4FA3"/>
    <w:rsid w:val="005B3BBD"/>
    <w:rsid w:val="005B546B"/>
    <w:rsid w:val="005B561C"/>
    <w:rsid w:val="005B5F32"/>
    <w:rsid w:val="005B6EE5"/>
    <w:rsid w:val="005C5287"/>
    <w:rsid w:val="005C7EAA"/>
    <w:rsid w:val="005D04B0"/>
    <w:rsid w:val="005D1CC1"/>
    <w:rsid w:val="005D218D"/>
    <w:rsid w:val="005D2710"/>
    <w:rsid w:val="005D35AC"/>
    <w:rsid w:val="005E6039"/>
    <w:rsid w:val="005F04A8"/>
    <w:rsid w:val="005F052F"/>
    <w:rsid w:val="005F558B"/>
    <w:rsid w:val="00600D6A"/>
    <w:rsid w:val="00601555"/>
    <w:rsid w:val="00604C17"/>
    <w:rsid w:val="006058DF"/>
    <w:rsid w:val="0060628F"/>
    <w:rsid w:val="00611863"/>
    <w:rsid w:val="00612E93"/>
    <w:rsid w:val="0061302F"/>
    <w:rsid w:val="00625FC9"/>
    <w:rsid w:val="006265FF"/>
    <w:rsid w:val="00630B12"/>
    <w:rsid w:val="00631A57"/>
    <w:rsid w:val="00633213"/>
    <w:rsid w:val="00634D54"/>
    <w:rsid w:val="006400E5"/>
    <w:rsid w:val="00640C68"/>
    <w:rsid w:val="0064158F"/>
    <w:rsid w:val="00641A25"/>
    <w:rsid w:val="00642417"/>
    <w:rsid w:val="00645F54"/>
    <w:rsid w:val="00647863"/>
    <w:rsid w:val="00652374"/>
    <w:rsid w:val="00656DEB"/>
    <w:rsid w:val="00664A94"/>
    <w:rsid w:val="0067179D"/>
    <w:rsid w:val="006717F4"/>
    <w:rsid w:val="00671D62"/>
    <w:rsid w:val="00672F9D"/>
    <w:rsid w:val="006743DF"/>
    <w:rsid w:val="00680EDE"/>
    <w:rsid w:val="006820B9"/>
    <w:rsid w:val="00690477"/>
    <w:rsid w:val="006911D6"/>
    <w:rsid w:val="006939AA"/>
    <w:rsid w:val="006A5961"/>
    <w:rsid w:val="006A5D51"/>
    <w:rsid w:val="006A64A8"/>
    <w:rsid w:val="006A6921"/>
    <w:rsid w:val="006B4260"/>
    <w:rsid w:val="006B613C"/>
    <w:rsid w:val="006B7932"/>
    <w:rsid w:val="006B7F8A"/>
    <w:rsid w:val="006C0987"/>
    <w:rsid w:val="006C1138"/>
    <w:rsid w:val="006C186B"/>
    <w:rsid w:val="006C3982"/>
    <w:rsid w:val="006C5334"/>
    <w:rsid w:val="006C5A38"/>
    <w:rsid w:val="006D0D24"/>
    <w:rsid w:val="006D107D"/>
    <w:rsid w:val="006D1A44"/>
    <w:rsid w:val="006D35F0"/>
    <w:rsid w:val="006D5CFF"/>
    <w:rsid w:val="006D6593"/>
    <w:rsid w:val="006D6BCE"/>
    <w:rsid w:val="006E109D"/>
    <w:rsid w:val="006E3D4E"/>
    <w:rsid w:val="006E50B9"/>
    <w:rsid w:val="006F1D07"/>
    <w:rsid w:val="006F3A88"/>
    <w:rsid w:val="006F4B03"/>
    <w:rsid w:val="00700122"/>
    <w:rsid w:val="007027DB"/>
    <w:rsid w:val="00710359"/>
    <w:rsid w:val="00710C20"/>
    <w:rsid w:val="007176EB"/>
    <w:rsid w:val="00720B01"/>
    <w:rsid w:val="00723C40"/>
    <w:rsid w:val="00724255"/>
    <w:rsid w:val="007243EE"/>
    <w:rsid w:val="00724D8C"/>
    <w:rsid w:val="007274DA"/>
    <w:rsid w:val="00727558"/>
    <w:rsid w:val="00730624"/>
    <w:rsid w:val="0073307E"/>
    <w:rsid w:val="00734F46"/>
    <w:rsid w:val="0073676D"/>
    <w:rsid w:val="00742057"/>
    <w:rsid w:val="00755CD3"/>
    <w:rsid w:val="007610C2"/>
    <w:rsid w:val="00772158"/>
    <w:rsid w:val="007734BB"/>
    <w:rsid w:val="00774CF5"/>
    <w:rsid w:val="007805B4"/>
    <w:rsid w:val="00786077"/>
    <w:rsid w:val="00790C69"/>
    <w:rsid w:val="00790DCE"/>
    <w:rsid w:val="007916F4"/>
    <w:rsid w:val="00797C09"/>
    <w:rsid w:val="007A1956"/>
    <w:rsid w:val="007A2D6D"/>
    <w:rsid w:val="007C21C9"/>
    <w:rsid w:val="007C4658"/>
    <w:rsid w:val="007D063A"/>
    <w:rsid w:val="007D4794"/>
    <w:rsid w:val="007D4B2F"/>
    <w:rsid w:val="007D6550"/>
    <w:rsid w:val="007E0EAE"/>
    <w:rsid w:val="007E14EC"/>
    <w:rsid w:val="007E36F0"/>
    <w:rsid w:val="007E63D1"/>
    <w:rsid w:val="007E7F12"/>
    <w:rsid w:val="007F3000"/>
    <w:rsid w:val="007F34D0"/>
    <w:rsid w:val="007F537D"/>
    <w:rsid w:val="007F53E1"/>
    <w:rsid w:val="008017E3"/>
    <w:rsid w:val="00804B63"/>
    <w:rsid w:val="00804D8C"/>
    <w:rsid w:val="00805669"/>
    <w:rsid w:val="0080748B"/>
    <w:rsid w:val="00807E9F"/>
    <w:rsid w:val="00815060"/>
    <w:rsid w:val="00817AE5"/>
    <w:rsid w:val="00817BFB"/>
    <w:rsid w:val="0082115C"/>
    <w:rsid w:val="0082130E"/>
    <w:rsid w:val="00827BEF"/>
    <w:rsid w:val="00833159"/>
    <w:rsid w:val="008337D1"/>
    <w:rsid w:val="00836922"/>
    <w:rsid w:val="008415CF"/>
    <w:rsid w:val="00841C39"/>
    <w:rsid w:val="00842261"/>
    <w:rsid w:val="00843C00"/>
    <w:rsid w:val="008441CB"/>
    <w:rsid w:val="00852F6F"/>
    <w:rsid w:val="00856126"/>
    <w:rsid w:val="0085684D"/>
    <w:rsid w:val="00867BBD"/>
    <w:rsid w:val="00870217"/>
    <w:rsid w:val="00873729"/>
    <w:rsid w:val="008739B9"/>
    <w:rsid w:val="00875399"/>
    <w:rsid w:val="0087633C"/>
    <w:rsid w:val="00876ADA"/>
    <w:rsid w:val="0088101F"/>
    <w:rsid w:val="00882EDE"/>
    <w:rsid w:val="00886424"/>
    <w:rsid w:val="00887C15"/>
    <w:rsid w:val="00890382"/>
    <w:rsid w:val="0089626E"/>
    <w:rsid w:val="008963A4"/>
    <w:rsid w:val="008978C0"/>
    <w:rsid w:val="008A2091"/>
    <w:rsid w:val="008A2202"/>
    <w:rsid w:val="008A5299"/>
    <w:rsid w:val="008A57D3"/>
    <w:rsid w:val="008A7008"/>
    <w:rsid w:val="008A737E"/>
    <w:rsid w:val="008B10DC"/>
    <w:rsid w:val="008B23B0"/>
    <w:rsid w:val="008B5C20"/>
    <w:rsid w:val="008B6322"/>
    <w:rsid w:val="008C0A53"/>
    <w:rsid w:val="008C1511"/>
    <w:rsid w:val="008C2D28"/>
    <w:rsid w:val="008C4761"/>
    <w:rsid w:val="008C4B88"/>
    <w:rsid w:val="008C5AAD"/>
    <w:rsid w:val="008C5B2E"/>
    <w:rsid w:val="008C6A9C"/>
    <w:rsid w:val="008D0BBB"/>
    <w:rsid w:val="008D0C13"/>
    <w:rsid w:val="008D2779"/>
    <w:rsid w:val="008D2E41"/>
    <w:rsid w:val="008D49BF"/>
    <w:rsid w:val="008E21E7"/>
    <w:rsid w:val="008E2FB9"/>
    <w:rsid w:val="008F1A71"/>
    <w:rsid w:val="008F4EFA"/>
    <w:rsid w:val="008F6856"/>
    <w:rsid w:val="00901CAC"/>
    <w:rsid w:val="00903C6D"/>
    <w:rsid w:val="0090465F"/>
    <w:rsid w:val="009055E8"/>
    <w:rsid w:val="00917E87"/>
    <w:rsid w:val="00925FFB"/>
    <w:rsid w:val="009265D4"/>
    <w:rsid w:val="00927916"/>
    <w:rsid w:val="0093003E"/>
    <w:rsid w:val="00932FD9"/>
    <w:rsid w:val="009361D6"/>
    <w:rsid w:val="00937000"/>
    <w:rsid w:val="0094287A"/>
    <w:rsid w:val="00947BD7"/>
    <w:rsid w:val="00953FBB"/>
    <w:rsid w:val="009555D9"/>
    <w:rsid w:val="0096031D"/>
    <w:rsid w:val="00964738"/>
    <w:rsid w:val="00965112"/>
    <w:rsid w:val="00972FED"/>
    <w:rsid w:val="009736EB"/>
    <w:rsid w:val="00973BC8"/>
    <w:rsid w:val="00977E7B"/>
    <w:rsid w:val="00981287"/>
    <w:rsid w:val="00981B8C"/>
    <w:rsid w:val="00997C28"/>
    <w:rsid w:val="009A2F6A"/>
    <w:rsid w:val="009A3AF6"/>
    <w:rsid w:val="009B36E9"/>
    <w:rsid w:val="009B4E7C"/>
    <w:rsid w:val="009B4EBD"/>
    <w:rsid w:val="009B56F9"/>
    <w:rsid w:val="009B5AE3"/>
    <w:rsid w:val="009C2E4C"/>
    <w:rsid w:val="009C6825"/>
    <w:rsid w:val="009C7E3D"/>
    <w:rsid w:val="009D27F8"/>
    <w:rsid w:val="009D3087"/>
    <w:rsid w:val="009D5406"/>
    <w:rsid w:val="009E151B"/>
    <w:rsid w:val="009E7367"/>
    <w:rsid w:val="009F14A3"/>
    <w:rsid w:val="009F2219"/>
    <w:rsid w:val="009F620E"/>
    <w:rsid w:val="009F640C"/>
    <w:rsid w:val="009F6857"/>
    <w:rsid w:val="00A00457"/>
    <w:rsid w:val="00A011C2"/>
    <w:rsid w:val="00A01B53"/>
    <w:rsid w:val="00A03A00"/>
    <w:rsid w:val="00A03B75"/>
    <w:rsid w:val="00A0437E"/>
    <w:rsid w:val="00A07244"/>
    <w:rsid w:val="00A13A19"/>
    <w:rsid w:val="00A16863"/>
    <w:rsid w:val="00A17697"/>
    <w:rsid w:val="00A177B0"/>
    <w:rsid w:val="00A257F3"/>
    <w:rsid w:val="00A26E9C"/>
    <w:rsid w:val="00A32EB5"/>
    <w:rsid w:val="00A33299"/>
    <w:rsid w:val="00A456F7"/>
    <w:rsid w:val="00A52A77"/>
    <w:rsid w:val="00A53906"/>
    <w:rsid w:val="00A54B43"/>
    <w:rsid w:val="00A57B53"/>
    <w:rsid w:val="00A60E3E"/>
    <w:rsid w:val="00A629BE"/>
    <w:rsid w:val="00A67ABC"/>
    <w:rsid w:val="00A717F9"/>
    <w:rsid w:val="00A722A4"/>
    <w:rsid w:val="00A74CE0"/>
    <w:rsid w:val="00A81990"/>
    <w:rsid w:val="00A84D6B"/>
    <w:rsid w:val="00A87791"/>
    <w:rsid w:val="00A907BF"/>
    <w:rsid w:val="00A936FF"/>
    <w:rsid w:val="00A97601"/>
    <w:rsid w:val="00AA2CF6"/>
    <w:rsid w:val="00AA3232"/>
    <w:rsid w:val="00AA436F"/>
    <w:rsid w:val="00AA4725"/>
    <w:rsid w:val="00AA6CA5"/>
    <w:rsid w:val="00AB1011"/>
    <w:rsid w:val="00AB1E45"/>
    <w:rsid w:val="00AB2B18"/>
    <w:rsid w:val="00AB5BBE"/>
    <w:rsid w:val="00AB72F5"/>
    <w:rsid w:val="00AC089F"/>
    <w:rsid w:val="00AC279D"/>
    <w:rsid w:val="00AC42FF"/>
    <w:rsid w:val="00AC6140"/>
    <w:rsid w:val="00AD054E"/>
    <w:rsid w:val="00AD2DB9"/>
    <w:rsid w:val="00AD437F"/>
    <w:rsid w:val="00AD71B4"/>
    <w:rsid w:val="00AE6BE2"/>
    <w:rsid w:val="00AF0A5A"/>
    <w:rsid w:val="00AF0E88"/>
    <w:rsid w:val="00B014C8"/>
    <w:rsid w:val="00B05681"/>
    <w:rsid w:val="00B057FA"/>
    <w:rsid w:val="00B10610"/>
    <w:rsid w:val="00B1147C"/>
    <w:rsid w:val="00B16591"/>
    <w:rsid w:val="00B16B0E"/>
    <w:rsid w:val="00B20606"/>
    <w:rsid w:val="00B26B5E"/>
    <w:rsid w:val="00B31C25"/>
    <w:rsid w:val="00B35344"/>
    <w:rsid w:val="00B36502"/>
    <w:rsid w:val="00B37D15"/>
    <w:rsid w:val="00B431AA"/>
    <w:rsid w:val="00B45AC7"/>
    <w:rsid w:val="00B50CAF"/>
    <w:rsid w:val="00B54088"/>
    <w:rsid w:val="00B55E71"/>
    <w:rsid w:val="00B56DD0"/>
    <w:rsid w:val="00B5728F"/>
    <w:rsid w:val="00B632C4"/>
    <w:rsid w:val="00B65E19"/>
    <w:rsid w:val="00B73CD0"/>
    <w:rsid w:val="00B73DE3"/>
    <w:rsid w:val="00B77135"/>
    <w:rsid w:val="00B77B7D"/>
    <w:rsid w:val="00B82F8F"/>
    <w:rsid w:val="00B86C1D"/>
    <w:rsid w:val="00B90BE2"/>
    <w:rsid w:val="00B94F30"/>
    <w:rsid w:val="00B954C2"/>
    <w:rsid w:val="00B96462"/>
    <w:rsid w:val="00BA0E14"/>
    <w:rsid w:val="00BA364A"/>
    <w:rsid w:val="00BA3E5E"/>
    <w:rsid w:val="00BA512C"/>
    <w:rsid w:val="00BA590B"/>
    <w:rsid w:val="00BA7CE7"/>
    <w:rsid w:val="00BB1EC9"/>
    <w:rsid w:val="00BC3C8E"/>
    <w:rsid w:val="00BC4367"/>
    <w:rsid w:val="00BC4BD5"/>
    <w:rsid w:val="00BC5AC6"/>
    <w:rsid w:val="00BC65CC"/>
    <w:rsid w:val="00BC6BC7"/>
    <w:rsid w:val="00BC7B4B"/>
    <w:rsid w:val="00BD3A4E"/>
    <w:rsid w:val="00BE59F1"/>
    <w:rsid w:val="00BF00EE"/>
    <w:rsid w:val="00BF0AD4"/>
    <w:rsid w:val="00BF0BAB"/>
    <w:rsid w:val="00C030F3"/>
    <w:rsid w:val="00C05D59"/>
    <w:rsid w:val="00C07751"/>
    <w:rsid w:val="00C12718"/>
    <w:rsid w:val="00C15590"/>
    <w:rsid w:val="00C21E6F"/>
    <w:rsid w:val="00C245AC"/>
    <w:rsid w:val="00C26420"/>
    <w:rsid w:val="00C3005D"/>
    <w:rsid w:val="00C33065"/>
    <w:rsid w:val="00C341BE"/>
    <w:rsid w:val="00C35D92"/>
    <w:rsid w:val="00C377AA"/>
    <w:rsid w:val="00C37E6B"/>
    <w:rsid w:val="00C40A12"/>
    <w:rsid w:val="00C41BF0"/>
    <w:rsid w:val="00C42640"/>
    <w:rsid w:val="00C51543"/>
    <w:rsid w:val="00C55932"/>
    <w:rsid w:val="00C56878"/>
    <w:rsid w:val="00C574D8"/>
    <w:rsid w:val="00C611B6"/>
    <w:rsid w:val="00C6290E"/>
    <w:rsid w:val="00C656C2"/>
    <w:rsid w:val="00C738D6"/>
    <w:rsid w:val="00C753D9"/>
    <w:rsid w:val="00C77F86"/>
    <w:rsid w:val="00C83C5C"/>
    <w:rsid w:val="00C84174"/>
    <w:rsid w:val="00C8776A"/>
    <w:rsid w:val="00C95190"/>
    <w:rsid w:val="00CA0343"/>
    <w:rsid w:val="00CA13A5"/>
    <w:rsid w:val="00CA1C9F"/>
    <w:rsid w:val="00CA2726"/>
    <w:rsid w:val="00CA2F3F"/>
    <w:rsid w:val="00CA2FF2"/>
    <w:rsid w:val="00CA62FB"/>
    <w:rsid w:val="00CB19A8"/>
    <w:rsid w:val="00CB1D23"/>
    <w:rsid w:val="00CB7127"/>
    <w:rsid w:val="00CC251F"/>
    <w:rsid w:val="00CC54A2"/>
    <w:rsid w:val="00CD4021"/>
    <w:rsid w:val="00CD44EC"/>
    <w:rsid w:val="00CE0594"/>
    <w:rsid w:val="00CE1338"/>
    <w:rsid w:val="00CE176B"/>
    <w:rsid w:val="00CE570B"/>
    <w:rsid w:val="00CE60AA"/>
    <w:rsid w:val="00CF1B21"/>
    <w:rsid w:val="00CF5954"/>
    <w:rsid w:val="00D03E96"/>
    <w:rsid w:val="00D10846"/>
    <w:rsid w:val="00D14C7F"/>
    <w:rsid w:val="00D14CA7"/>
    <w:rsid w:val="00D15AED"/>
    <w:rsid w:val="00D20622"/>
    <w:rsid w:val="00D213E2"/>
    <w:rsid w:val="00D26E45"/>
    <w:rsid w:val="00D2776D"/>
    <w:rsid w:val="00D301E9"/>
    <w:rsid w:val="00D35E39"/>
    <w:rsid w:val="00D37230"/>
    <w:rsid w:val="00D538B9"/>
    <w:rsid w:val="00D5622A"/>
    <w:rsid w:val="00D56F88"/>
    <w:rsid w:val="00D57E97"/>
    <w:rsid w:val="00D6465C"/>
    <w:rsid w:val="00D71EDD"/>
    <w:rsid w:val="00D8025D"/>
    <w:rsid w:val="00D82189"/>
    <w:rsid w:val="00D8223E"/>
    <w:rsid w:val="00D84B84"/>
    <w:rsid w:val="00D86641"/>
    <w:rsid w:val="00D90779"/>
    <w:rsid w:val="00D92B1A"/>
    <w:rsid w:val="00D946F2"/>
    <w:rsid w:val="00DA1E3B"/>
    <w:rsid w:val="00DA23BB"/>
    <w:rsid w:val="00DA2421"/>
    <w:rsid w:val="00DA2777"/>
    <w:rsid w:val="00DA4A6E"/>
    <w:rsid w:val="00DA7B21"/>
    <w:rsid w:val="00DB08CF"/>
    <w:rsid w:val="00DB15B2"/>
    <w:rsid w:val="00DB3FE7"/>
    <w:rsid w:val="00DB4D78"/>
    <w:rsid w:val="00DB67DE"/>
    <w:rsid w:val="00DB7A54"/>
    <w:rsid w:val="00DC0FEF"/>
    <w:rsid w:val="00DC237E"/>
    <w:rsid w:val="00DC3D24"/>
    <w:rsid w:val="00DC418B"/>
    <w:rsid w:val="00DC4CC7"/>
    <w:rsid w:val="00DD0C76"/>
    <w:rsid w:val="00DD0E29"/>
    <w:rsid w:val="00DE0468"/>
    <w:rsid w:val="00DE1148"/>
    <w:rsid w:val="00DE1FF7"/>
    <w:rsid w:val="00DE2A28"/>
    <w:rsid w:val="00DE3CC0"/>
    <w:rsid w:val="00DF10A6"/>
    <w:rsid w:val="00DF4960"/>
    <w:rsid w:val="00DF620F"/>
    <w:rsid w:val="00DF6526"/>
    <w:rsid w:val="00DF6604"/>
    <w:rsid w:val="00E03C6F"/>
    <w:rsid w:val="00E04C02"/>
    <w:rsid w:val="00E05106"/>
    <w:rsid w:val="00E079A4"/>
    <w:rsid w:val="00E1344B"/>
    <w:rsid w:val="00E15DDC"/>
    <w:rsid w:val="00E2001B"/>
    <w:rsid w:val="00E23349"/>
    <w:rsid w:val="00E24D77"/>
    <w:rsid w:val="00E273D7"/>
    <w:rsid w:val="00E371CB"/>
    <w:rsid w:val="00E417C2"/>
    <w:rsid w:val="00E43BCD"/>
    <w:rsid w:val="00E47020"/>
    <w:rsid w:val="00E4799A"/>
    <w:rsid w:val="00E5041E"/>
    <w:rsid w:val="00E518D1"/>
    <w:rsid w:val="00E5690F"/>
    <w:rsid w:val="00E677A4"/>
    <w:rsid w:val="00E7045F"/>
    <w:rsid w:val="00E80F36"/>
    <w:rsid w:val="00E81C59"/>
    <w:rsid w:val="00E840E7"/>
    <w:rsid w:val="00E85AFA"/>
    <w:rsid w:val="00E91720"/>
    <w:rsid w:val="00E9354D"/>
    <w:rsid w:val="00EA228B"/>
    <w:rsid w:val="00EA3649"/>
    <w:rsid w:val="00EA3891"/>
    <w:rsid w:val="00EA5DD7"/>
    <w:rsid w:val="00EB3978"/>
    <w:rsid w:val="00EB4CE0"/>
    <w:rsid w:val="00EB5700"/>
    <w:rsid w:val="00EB72BC"/>
    <w:rsid w:val="00EC0E66"/>
    <w:rsid w:val="00EC2464"/>
    <w:rsid w:val="00EC2FE4"/>
    <w:rsid w:val="00EC700C"/>
    <w:rsid w:val="00EC7376"/>
    <w:rsid w:val="00ED08C5"/>
    <w:rsid w:val="00ED0A91"/>
    <w:rsid w:val="00ED1C55"/>
    <w:rsid w:val="00ED48A5"/>
    <w:rsid w:val="00ED54BB"/>
    <w:rsid w:val="00ED6829"/>
    <w:rsid w:val="00EE0794"/>
    <w:rsid w:val="00EE1DD4"/>
    <w:rsid w:val="00EE46FE"/>
    <w:rsid w:val="00EF0CA2"/>
    <w:rsid w:val="00EF54D0"/>
    <w:rsid w:val="00EF56CC"/>
    <w:rsid w:val="00EF6C44"/>
    <w:rsid w:val="00EF6F5B"/>
    <w:rsid w:val="00EF7D7B"/>
    <w:rsid w:val="00F04C6D"/>
    <w:rsid w:val="00F115A6"/>
    <w:rsid w:val="00F21672"/>
    <w:rsid w:val="00F22C64"/>
    <w:rsid w:val="00F330F7"/>
    <w:rsid w:val="00F34650"/>
    <w:rsid w:val="00F3555A"/>
    <w:rsid w:val="00F36F63"/>
    <w:rsid w:val="00F421A0"/>
    <w:rsid w:val="00F43473"/>
    <w:rsid w:val="00F46428"/>
    <w:rsid w:val="00F54C5F"/>
    <w:rsid w:val="00F5719F"/>
    <w:rsid w:val="00F60A7A"/>
    <w:rsid w:val="00F74037"/>
    <w:rsid w:val="00F74AEA"/>
    <w:rsid w:val="00F76161"/>
    <w:rsid w:val="00F767C8"/>
    <w:rsid w:val="00F8182B"/>
    <w:rsid w:val="00F86276"/>
    <w:rsid w:val="00F86BEC"/>
    <w:rsid w:val="00F87304"/>
    <w:rsid w:val="00F90A7A"/>
    <w:rsid w:val="00F911EB"/>
    <w:rsid w:val="00F91B95"/>
    <w:rsid w:val="00F91C20"/>
    <w:rsid w:val="00F91E0A"/>
    <w:rsid w:val="00F94747"/>
    <w:rsid w:val="00FA0801"/>
    <w:rsid w:val="00FA6DB4"/>
    <w:rsid w:val="00FB7356"/>
    <w:rsid w:val="00FC0D10"/>
    <w:rsid w:val="00FC21FC"/>
    <w:rsid w:val="00FC2CF0"/>
    <w:rsid w:val="00FC309B"/>
    <w:rsid w:val="00FC4512"/>
    <w:rsid w:val="00FC6150"/>
    <w:rsid w:val="00FD017D"/>
    <w:rsid w:val="00FD2E15"/>
    <w:rsid w:val="00FE0900"/>
    <w:rsid w:val="00FE30E9"/>
    <w:rsid w:val="00FE4457"/>
    <w:rsid w:val="00FE489A"/>
    <w:rsid w:val="00FE5549"/>
    <w:rsid w:val="00FE774B"/>
    <w:rsid w:val="00FF2D0D"/>
    <w:rsid w:val="00FF3A9D"/>
    <w:rsid w:val="00FF4F2B"/>
    <w:rsid w:val="00FF70A3"/>
    <w:rsid w:val="00FF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083D9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7734BB"/>
    <w:rPr>
      <w:color w:val="5F5F5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308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7734BB"/>
    <w:rPr>
      <w:color w:val="5F5F5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30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yperlink" Target="http://scikit-learn.org" TargetMode="External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mailto:batuhan.erden@ozu.edu.tr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batuhan:Desktop:tf03984841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712B8E-263D-7044-A909-6DFCC707B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tf03984841.dotx</Template>
  <TotalTime>342</TotalTime>
  <Pages>8</Pages>
  <Words>1140</Words>
  <Characters>6500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Erden</dc:creator>
  <cp:keywords/>
  <dc:description/>
  <cp:lastModifiedBy>Batuhan Erden</cp:lastModifiedBy>
  <cp:revision>838</cp:revision>
  <cp:lastPrinted>2017-12-03T20:06:00Z</cp:lastPrinted>
  <dcterms:created xsi:type="dcterms:W3CDTF">2017-12-03T14:09:00Z</dcterms:created>
  <dcterms:modified xsi:type="dcterms:W3CDTF">2017-12-14T20:37:00Z</dcterms:modified>
</cp:coreProperties>
</file>